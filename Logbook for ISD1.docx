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897" w:themeColor="text2"/>
          <w:spacing w:val="5"/>
          <w:kern w:val="28"/>
          <w:sz w:val="96"/>
          <w:szCs w:val="56"/>
          <w14:ligatures w14:val="standardContextual"/>
          <w14:cntxtAlts/>
        </w:rPr>
      </w:sdtEndPr>
      <w:sdtContent>
        <w:p w14:paraId="672A6659" w14:textId="77777777" w:rsidR="005B5242" w:rsidRDefault="005B5242"/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274"/>
          </w:tblGrid>
          <w:tr w:rsidR="005B5242" w14:paraId="09A1992E" w14:textId="77777777" w:rsidTr="45A97D90">
            <w:tc>
              <w:tcPr>
                <w:tcW w:w="9576" w:type="dxa"/>
              </w:tcPr>
              <w:sdt>
                <w:sdtPr>
                  <w:rPr>
                    <w:sz w:val="96"/>
                  </w:rPr>
                  <w:alias w:val="Title"/>
                  <w:id w:val="-308007970"/>
                  <w:placeholder>
                    <w:docPart w:val="7EFE3A249C49402D8146BCDE1E9E737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619703A" w14:textId="77777777" w:rsidR="005B5242" w:rsidRDefault="45A97D90" w:rsidP="45A97D90">
                    <w:pPr>
                      <w:pStyle w:val="Title"/>
                      <w:jc w:val="center"/>
                      <w:rPr>
                        <w:sz w:val="96"/>
                        <w:szCs w:val="96"/>
                      </w:rPr>
                    </w:pPr>
                    <w:r w:rsidRPr="45A97D90">
                      <w:rPr>
                        <w:sz w:val="96"/>
                        <w:szCs w:val="96"/>
                      </w:rPr>
                      <w:t>Logbook for ISD</w:t>
                    </w:r>
                  </w:p>
                </w:sdtContent>
              </w:sdt>
              <w:p w14:paraId="17BC2AD8" w14:textId="77777777" w:rsidR="45A97D90" w:rsidRDefault="45A97D90"/>
            </w:tc>
          </w:tr>
          <w:tr w:rsidR="005B5242" w14:paraId="188716B6" w14:textId="77777777" w:rsidTr="45A97D90">
            <w:tc>
              <w:tcPr>
                <w:tcW w:w="0" w:type="auto"/>
                <w:vAlign w:val="bottom"/>
              </w:tcPr>
              <w:sdt>
                <w:sdtPr>
                  <w:rPr>
                    <w:sz w:val="36"/>
                    <w:szCs w:val="36"/>
                  </w:rPr>
                  <w:alias w:val="Subtitle"/>
                  <w:id w:val="758173203"/>
                  <w:placeholder>
                    <w:docPart w:val="FD075DB053E947D2A075D7847F333524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730B22BA" w14:textId="1828959E" w:rsidR="005B5242" w:rsidRDefault="00A42DE8" w:rsidP="45A97D90">
                    <w:pPr>
                      <w:pStyle w:val="Subtitle"/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Issa Alhashi    ID No 21388970</w:t>
                    </w:r>
                  </w:p>
                </w:sdtContent>
              </w:sdt>
              <w:p w14:paraId="1BEF4BFB" w14:textId="77777777" w:rsidR="45A97D90" w:rsidRDefault="45A97D90"/>
            </w:tc>
          </w:tr>
          <w:tr w:rsidR="005B5242" w14:paraId="0A37501D" w14:textId="77777777" w:rsidTr="45A97D90">
            <w:tc>
              <w:tcPr>
                <w:tcW w:w="0" w:type="auto"/>
                <w:vAlign w:val="bottom"/>
              </w:tcPr>
              <w:p w14:paraId="5DAB6C7B" w14:textId="77777777" w:rsidR="005B5242" w:rsidRDefault="005B5242"/>
            </w:tc>
          </w:tr>
          <w:tr w:rsidR="005B5242" w14:paraId="02EB378F" w14:textId="77777777" w:rsidTr="45A97D90">
            <w:tc>
              <w:tcPr>
                <w:tcW w:w="0" w:type="auto"/>
                <w:vAlign w:val="bottom"/>
              </w:tcPr>
              <w:p w14:paraId="6A05A809" w14:textId="77777777" w:rsidR="005B5242" w:rsidRDefault="005B5242">
                <w:pPr>
                  <w:jc w:val="center"/>
                </w:pPr>
              </w:p>
            </w:tc>
          </w:tr>
          <w:tr w:rsidR="005B5242" w14:paraId="5A39BBE3" w14:textId="77777777" w:rsidTr="45A97D90">
            <w:tc>
              <w:tcPr>
                <w:tcW w:w="0" w:type="auto"/>
                <w:vAlign w:val="bottom"/>
              </w:tcPr>
              <w:p w14:paraId="41C8F396" w14:textId="77777777" w:rsidR="005B5242" w:rsidRDefault="005B5242">
                <w:pPr>
                  <w:jc w:val="center"/>
                </w:pPr>
              </w:p>
            </w:tc>
          </w:tr>
        </w:tbl>
        <w:p w14:paraId="72A3D3EC" w14:textId="77777777" w:rsidR="005B5242" w:rsidRDefault="00B2656D">
          <w:pP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</w:pPr>
          <w: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  <w:br w:type="page"/>
          </w:r>
        </w:p>
      </w:sdtContent>
    </w:sdt>
    <w:sdt>
      <w:sdtPr>
        <w:alias w:val="Title"/>
        <w:id w:val="598529223"/>
        <w:placeholder>
          <w:docPart w:val="7EFE3A249C49402D8146BCDE1E9E737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3E329DD0" w14:textId="77777777" w:rsidR="005B5242" w:rsidRDefault="45A97D90">
          <w:pPr>
            <w:pStyle w:val="Title"/>
          </w:pPr>
          <w:r w:rsidRPr="45A97D90">
            <w:rPr>
              <w:lang w:val="en-GB"/>
            </w:rPr>
            <w:t>Logbook for ISD</w:t>
          </w:r>
        </w:p>
      </w:sdtContent>
    </w:sdt>
    <w:p w14:paraId="111B8355" w14:textId="31B96BB0" w:rsidR="00FE4316" w:rsidRDefault="00470613" w:rsidP="45A97D90">
      <w:pPr>
        <w:pStyle w:val="Subtitle"/>
      </w:pPr>
      <w:sdt>
        <w:sdtPr>
          <w:alias w:val="Subtitle"/>
          <w:id w:val="-723052804"/>
          <w:placeholder>
            <w:docPart w:val="FD075DB053E947D2A075D7847F333524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A42DE8">
            <w:rPr>
              <w:lang w:val="en-GB"/>
            </w:rPr>
            <w:t>Issa Alhashi    ID No 21388970</w:t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1417298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6425CA" w14:textId="77777777" w:rsidR="00FE4316" w:rsidRDefault="45A97D90">
          <w:pPr>
            <w:pStyle w:val="TOCHeading"/>
          </w:pPr>
          <w:r>
            <w:t>Contents</w:t>
          </w:r>
        </w:p>
        <w:p w14:paraId="01438611" w14:textId="77777777" w:rsidR="00B2656D" w:rsidRDefault="00FE4316">
          <w:pPr>
            <w:pStyle w:val="TOC1"/>
            <w:tabs>
              <w:tab w:val="right" w:leader="dot" w:pos="10070"/>
            </w:tabs>
            <w:rPr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296390" w:history="1">
            <w:r w:rsidR="00B2656D" w:rsidRPr="006F420C">
              <w:rPr>
                <w:rStyle w:val="Hyperlink"/>
                <w:noProof/>
              </w:rPr>
              <w:t>Introduction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_Toc431296390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2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0D8C25BB" w14:textId="77777777" w:rsidR="00B2656D" w:rsidRDefault="00470613">
          <w:pPr>
            <w:pStyle w:val="TOC1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1" w:history="1">
            <w:r w:rsidR="00B2656D" w:rsidRPr="006F420C">
              <w:rPr>
                <w:rStyle w:val="Hyperlink"/>
                <w:noProof/>
              </w:rPr>
              <w:t>Week 1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_Toc431296391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3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59B15F5D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2" w:history="1">
            <w:r w:rsidR="00B2656D" w:rsidRPr="006F420C">
              <w:rPr>
                <w:rStyle w:val="Hyperlink"/>
                <w:noProof/>
              </w:rPr>
              <w:t>Exercises 1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_Toc431296392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3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1432D4EA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3" w:history="1">
            <w:r w:rsidR="00B2656D" w:rsidRPr="006F420C">
              <w:rPr>
                <w:rStyle w:val="Hyperlink"/>
                <w:noProof/>
              </w:rPr>
              <w:t>Exercises 2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_Toc431296393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3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3D2D19C3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4" w:history="1">
            <w:r w:rsidR="00B2656D" w:rsidRPr="006F420C">
              <w:rPr>
                <w:rStyle w:val="Hyperlink"/>
                <w:noProof/>
              </w:rPr>
              <w:t>Exercises …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_Toc431296394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3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5224A7FC" w14:textId="77777777" w:rsidR="00B2656D" w:rsidRDefault="00470613">
          <w:pPr>
            <w:pStyle w:val="TOC1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5" w:history="1">
            <w:r w:rsidR="00B2656D" w:rsidRPr="006F420C">
              <w:rPr>
                <w:rStyle w:val="Hyperlink"/>
                <w:noProof/>
              </w:rPr>
              <w:t>Week 2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_Toc431296395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4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17CA1C1B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6" w:history="1">
            <w:r w:rsidR="00B2656D" w:rsidRPr="006F420C">
              <w:rPr>
                <w:rStyle w:val="Hyperlink"/>
                <w:noProof/>
              </w:rPr>
              <w:t>Exercises 1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_Toc431296396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4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77E1D8D0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7" w:history="1">
            <w:r w:rsidR="00B2656D" w:rsidRPr="006F420C">
              <w:rPr>
                <w:rStyle w:val="Hyperlink"/>
                <w:noProof/>
              </w:rPr>
              <w:t>Exercises 2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_Toc431296397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4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4E37D09D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8" w:history="1">
            <w:r w:rsidR="00B2656D" w:rsidRPr="006F420C">
              <w:rPr>
                <w:rStyle w:val="Hyperlink"/>
                <w:noProof/>
              </w:rPr>
              <w:t>Exercises …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_Toc431296398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4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691A0F64" w14:textId="77777777" w:rsidR="00B2656D" w:rsidRDefault="00470613">
          <w:pPr>
            <w:pStyle w:val="TOC1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399" w:history="1">
            <w:r w:rsidR="00B2656D" w:rsidRPr="006F420C">
              <w:rPr>
                <w:rStyle w:val="Hyperlink"/>
                <w:noProof/>
              </w:rPr>
              <w:t>Week 3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_Toc431296399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5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722BCB43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400" w:history="1">
            <w:r w:rsidR="00B2656D" w:rsidRPr="006F420C">
              <w:rPr>
                <w:rStyle w:val="Hyperlink"/>
                <w:noProof/>
              </w:rPr>
              <w:t>Exercises 1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_Toc431296400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5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6DADEE63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401" w:history="1">
            <w:r w:rsidR="00B2656D" w:rsidRPr="006F420C">
              <w:rPr>
                <w:rStyle w:val="Hyperlink"/>
                <w:noProof/>
              </w:rPr>
              <w:t>Exercises 2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_Toc431296401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5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3AFD1696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402" w:history="1">
            <w:r w:rsidR="00B2656D" w:rsidRPr="006F420C">
              <w:rPr>
                <w:rStyle w:val="Hyperlink"/>
                <w:noProof/>
              </w:rPr>
              <w:t>Exercises …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_Toc431296402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5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0285ABC7" w14:textId="77777777" w:rsidR="00B2656D" w:rsidRDefault="00470613">
          <w:pPr>
            <w:pStyle w:val="TOC1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403" w:history="1">
            <w:r w:rsidR="00B2656D" w:rsidRPr="006F420C">
              <w:rPr>
                <w:rStyle w:val="Hyperlink"/>
                <w:noProof/>
              </w:rPr>
              <w:t>Week…13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_Toc431296403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6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0DBD13CC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404" w:history="1">
            <w:r w:rsidR="00B2656D" w:rsidRPr="006F420C">
              <w:rPr>
                <w:rStyle w:val="Hyperlink"/>
                <w:noProof/>
              </w:rPr>
              <w:t>Exercises 1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_Toc431296404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6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72253A15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405" w:history="1">
            <w:r w:rsidR="00B2656D" w:rsidRPr="006F420C">
              <w:rPr>
                <w:rStyle w:val="Hyperlink"/>
                <w:noProof/>
              </w:rPr>
              <w:t>Exercises 2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_Toc431296405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6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540434B4" w14:textId="77777777" w:rsidR="00B2656D" w:rsidRDefault="00470613">
          <w:pPr>
            <w:pStyle w:val="TOC2"/>
            <w:tabs>
              <w:tab w:val="right" w:leader="dot" w:pos="10070"/>
            </w:tabs>
            <w:rPr>
              <w:noProof/>
              <w:lang w:val="en-GB" w:eastAsia="en-GB"/>
            </w:rPr>
          </w:pPr>
          <w:hyperlink w:anchor="_Toc431296406" w:history="1">
            <w:r w:rsidR="00B2656D" w:rsidRPr="006F420C">
              <w:rPr>
                <w:rStyle w:val="Hyperlink"/>
                <w:noProof/>
              </w:rPr>
              <w:t>Exercises …</w:t>
            </w:r>
            <w:r w:rsidR="00B2656D">
              <w:rPr>
                <w:noProof/>
                <w:webHidden/>
              </w:rPr>
              <w:tab/>
            </w:r>
            <w:r w:rsidR="00B2656D">
              <w:rPr>
                <w:noProof/>
                <w:webHidden/>
              </w:rPr>
              <w:fldChar w:fldCharType="begin"/>
            </w:r>
            <w:r w:rsidR="00B2656D">
              <w:rPr>
                <w:noProof/>
                <w:webHidden/>
              </w:rPr>
              <w:instrText xml:space="preserve"> PAGEREF _Toc431296406 \h </w:instrText>
            </w:r>
            <w:r w:rsidR="00B2656D">
              <w:rPr>
                <w:noProof/>
                <w:webHidden/>
              </w:rPr>
            </w:r>
            <w:r w:rsidR="00B2656D">
              <w:rPr>
                <w:noProof/>
                <w:webHidden/>
              </w:rPr>
              <w:fldChar w:fldCharType="separate"/>
            </w:r>
            <w:r w:rsidR="00B2656D">
              <w:rPr>
                <w:noProof/>
                <w:webHidden/>
              </w:rPr>
              <w:t>6</w:t>
            </w:r>
            <w:r w:rsidR="00B2656D">
              <w:rPr>
                <w:noProof/>
                <w:webHidden/>
              </w:rPr>
              <w:fldChar w:fldCharType="end"/>
            </w:r>
          </w:hyperlink>
        </w:p>
        <w:p w14:paraId="0D0B940D" w14:textId="77777777" w:rsidR="00FE4316" w:rsidRDefault="00FE4316">
          <w:r>
            <w:rPr>
              <w:b/>
              <w:bCs/>
              <w:noProof/>
            </w:rPr>
            <w:fldChar w:fldCharType="end"/>
          </w:r>
        </w:p>
      </w:sdtContent>
    </w:sdt>
    <w:p w14:paraId="0E27B00A" w14:textId="77777777" w:rsidR="00FE4316" w:rsidRDefault="00FE4316">
      <w:pPr>
        <w:spacing w:line="288" w:lineRule="auto"/>
      </w:pPr>
    </w:p>
    <w:p w14:paraId="60061E4C" w14:textId="77777777" w:rsidR="00FE4316" w:rsidRDefault="00FE4316">
      <w:pPr>
        <w:spacing w:line="288" w:lineRule="auto"/>
      </w:pPr>
    </w:p>
    <w:p w14:paraId="44EAFD9C" w14:textId="77777777" w:rsidR="00FE4316" w:rsidRDefault="00FE4316">
      <w:pPr>
        <w:spacing w:line="288" w:lineRule="auto"/>
      </w:pPr>
    </w:p>
    <w:p w14:paraId="4B94D5A5" w14:textId="77777777" w:rsidR="00FE4316" w:rsidRDefault="00FE4316">
      <w:pPr>
        <w:spacing w:line="288" w:lineRule="auto"/>
      </w:pPr>
    </w:p>
    <w:p w14:paraId="3E7A9F1C" w14:textId="77777777" w:rsidR="00FE4316" w:rsidRDefault="45A97D90" w:rsidP="00FE4316">
      <w:pPr>
        <w:pStyle w:val="Heading1"/>
      </w:pPr>
      <w:bookmarkStart w:id="0" w:name="_Toc431296390"/>
      <w:r>
        <w:lastRenderedPageBreak/>
        <w:t>Introduction</w:t>
      </w:r>
      <w:bookmarkEnd w:id="0"/>
    </w:p>
    <w:p w14:paraId="3DEEC669" w14:textId="77777777" w:rsidR="00FE4316" w:rsidRDefault="00FE4316" w:rsidP="00FE4316"/>
    <w:p w14:paraId="29CD5E4E" w14:textId="77777777" w:rsidR="00FE4316" w:rsidRPr="00FE4316" w:rsidRDefault="45A97D90" w:rsidP="00FE4316">
      <w:r>
        <w:t xml:space="preserve">A brief introduction to what you have done within the module and how your experience was with the exercises and the overall module. Probably up to half a page.  </w:t>
      </w:r>
    </w:p>
    <w:p w14:paraId="3656B9AB" w14:textId="77777777" w:rsidR="00FE4316" w:rsidRDefault="00FE4316">
      <w:pPr>
        <w:spacing w:line="288" w:lineRule="auto"/>
      </w:pPr>
    </w:p>
    <w:p w14:paraId="45FB0818" w14:textId="77777777" w:rsidR="00FE4316" w:rsidRDefault="00FE4316">
      <w:pPr>
        <w:spacing w:line="288" w:lineRule="auto"/>
      </w:pPr>
    </w:p>
    <w:p w14:paraId="049F31CB" w14:textId="77777777" w:rsidR="00FE4316" w:rsidRDefault="00FE4316">
      <w:pPr>
        <w:spacing w:line="288" w:lineRule="auto"/>
      </w:pPr>
    </w:p>
    <w:p w14:paraId="53128261" w14:textId="77777777" w:rsidR="00FE4316" w:rsidRDefault="00FE4316">
      <w:pPr>
        <w:spacing w:line="288" w:lineRule="auto"/>
      </w:pPr>
    </w:p>
    <w:p w14:paraId="62486C05" w14:textId="77777777" w:rsidR="004E0A9D" w:rsidRDefault="004E0A9D">
      <w:pPr>
        <w:spacing w:line="288" w:lineRule="auto"/>
      </w:pPr>
    </w:p>
    <w:p w14:paraId="4101652C" w14:textId="77777777" w:rsidR="004E0A9D" w:rsidRDefault="004E0A9D">
      <w:pPr>
        <w:spacing w:line="288" w:lineRule="auto"/>
      </w:pPr>
    </w:p>
    <w:p w14:paraId="4B99056E" w14:textId="77777777" w:rsidR="004E0A9D" w:rsidRDefault="004E0A9D">
      <w:pPr>
        <w:spacing w:line="288" w:lineRule="auto"/>
      </w:pPr>
    </w:p>
    <w:p w14:paraId="1299C43A" w14:textId="77777777" w:rsidR="004E0A9D" w:rsidRDefault="004E0A9D">
      <w:pPr>
        <w:spacing w:line="288" w:lineRule="auto"/>
      </w:pPr>
    </w:p>
    <w:p w14:paraId="4DDBEF00" w14:textId="77777777" w:rsidR="004E0A9D" w:rsidRDefault="004E0A9D">
      <w:pPr>
        <w:spacing w:line="288" w:lineRule="auto"/>
      </w:pPr>
    </w:p>
    <w:p w14:paraId="3461D779" w14:textId="77777777" w:rsidR="004E0A9D" w:rsidRDefault="004E0A9D">
      <w:pPr>
        <w:spacing w:line="288" w:lineRule="auto"/>
      </w:pPr>
    </w:p>
    <w:p w14:paraId="3CF2D8B6" w14:textId="77777777" w:rsidR="004E0A9D" w:rsidRDefault="004E0A9D">
      <w:pPr>
        <w:spacing w:line="288" w:lineRule="auto"/>
      </w:pPr>
    </w:p>
    <w:p w14:paraId="0FB78278" w14:textId="77777777" w:rsidR="004E0A9D" w:rsidRDefault="004E0A9D">
      <w:pPr>
        <w:spacing w:line="288" w:lineRule="auto"/>
      </w:pPr>
    </w:p>
    <w:p w14:paraId="1FC39945" w14:textId="77777777" w:rsidR="004E0A9D" w:rsidRDefault="004E0A9D">
      <w:pPr>
        <w:spacing w:line="288" w:lineRule="auto"/>
      </w:pPr>
    </w:p>
    <w:p w14:paraId="0562CB0E" w14:textId="77777777" w:rsidR="004E0A9D" w:rsidRDefault="004E0A9D">
      <w:pPr>
        <w:spacing w:line="288" w:lineRule="auto"/>
      </w:pPr>
    </w:p>
    <w:p w14:paraId="34CE0A41" w14:textId="77777777" w:rsidR="004E0A9D" w:rsidRDefault="004E0A9D">
      <w:pPr>
        <w:spacing w:line="288" w:lineRule="auto"/>
      </w:pPr>
    </w:p>
    <w:p w14:paraId="62EBF3C5" w14:textId="77777777" w:rsidR="004E0A9D" w:rsidRDefault="004E0A9D">
      <w:pPr>
        <w:spacing w:line="288" w:lineRule="auto"/>
      </w:pPr>
    </w:p>
    <w:p w14:paraId="6D98A12B" w14:textId="517E9AD6" w:rsidR="00FE4316" w:rsidRDefault="00FE4316">
      <w:pPr>
        <w:spacing w:line="288" w:lineRule="auto"/>
      </w:pPr>
    </w:p>
    <w:p w14:paraId="0106DEEF" w14:textId="1505E368" w:rsidR="003706E4" w:rsidRDefault="003706E4">
      <w:pPr>
        <w:spacing w:line="288" w:lineRule="auto"/>
      </w:pPr>
    </w:p>
    <w:p w14:paraId="1DF1B9F7" w14:textId="77777777" w:rsidR="003706E4" w:rsidRDefault="003706E4">
      <w:pPr>
        <w:spacing w:line="288" w:lineRule="auto"/>
      </w:pPr>
    </w:p>
    <w:p w14:paraId="4B4E0F03" w14:textId="1B85691C" w:rsidR="00FE4316" w:rsidRDefault="45A97D90" w:rsidP="00FE4316">
      <w:pPr>
        <w:pStyle w:val="Heading1"/>
      </w:pPr>
      <w:bookmarkStart w:id="1" w:name="_Toc431296391"/>
      <w:r>
        <w:lastRenderedPageBreak/>
        <w:t>Week 1</w:t>
      </w:r>
      <w:bookmarkEnd w:id="1"/>
    </w:p>
    <w:p w14:paraId="681E1ECD" w14:textId="77777777" w:rsidR="003706E4" w:rsidRPr="003706E4" w:rsidRDefault="003706E4" w:rsidP="003706E4"/>
    <w:p w14:paraId="7735274D" w14:textId="77777777" w:rsidR="003706E4" w:rsidRPr="003706E4" w:rsidRDefault="45A97D90" w:rsidP="003706E4">
      <w:pPr>
        <w:pStyle w:val="Title"/>
        <w:rPr>
          <w:sz w:val="32"/>
          <w:szCs w:val="32"/>
        </w:rPr>
      </w:pPr>
      <w:bookmarkStart w:id="2" w:name="_Toc431296392"/>
      <w:r w:rsidRPr="003706E4">
        <w:rPr>
          <w:sz w:val="32"/>
          <w:szCs w:val="32"/>
        </w:rPr>
        <w:t>Exercises 1</w:t>
      </w:r>
      <w:bookmarkEnd w:id="2"/>
    </w:p>
    <w:p w14:paraId="7C9B92EF" w14:textId="2067D30E" w:rsidR="003706E4" w:rsidRPr="003706E4" w:rsidRDefault="003706E4" w:rsidP="003706E4">
      <w:pPr>
        <w:jc w:val="both"/>
        <w:rPr>
          <w:sz w:val="28"/>
        </w:rPr>
      </w:pPr>
      <w:r w:rsidRPr="003706E4">
        <w:rPr>
          <w:sz w:val="28"/>
        </w:rPr>
        <w:t xml:space="preserve">What is a code repository (often also called version control system) used for? </w:t>
      </w:r>
      <w:r w:rsidRPr="003706E4">
        <w:t>Version control is used to manage multiple versions of computer files and programs. A version control system, or VCS, provides two primary data management capabilities. It allows users to 1) lock files so they can only be edited by one person at a time, and 2) track changes to files</w:t>
      </w:r>
    </w:p>
    <w:p w14:paraId="07C8C728" w14:textId="77777777" w:rsidR="00FE4316" w:rsidRPr="003706E4" w:rsidRDefault="00FE4316" w:rsidP="00FE4316">
      <w:pPr>
        <w:pStyle w:val="Heading2"/>
      </w:pPr>
    </w:p>
    <w:p w14:paraId="66D8B75F" w14:textId="150151F3" w:rsidR="00FE4316" w:rsidRDefault="45A97D90" w:rsidP="00FE4316">
      <w:pPr>
        <w:pStyle w:val="Heading2"/>
      </w:pPr>
      <w:bookmarkStart w:id="3" w:name="_Toc431296393"/>
      <w:r>
        <w:t>Exercises 2</w:t>
      </w:r>
      <w:bookmarkEnd w:id="3"/>
    </w:p>
    <w:p w14:paraId="6EB19E32" w14:textId="77777777" w:rsidR="003706E4" w:rsidRPr="003706E4" w:rsidRDefault="003706E4" w:rsidP="003706E4"/>
    <w:p w14:paraId="026805DC" w14:textId="09C98708" w:rsidR="003706E4" w:rsidRPr="003706E4" w:rsidRDefault="003706E4" w:rsidP="003706E4">
      <w:pPr>
        <w:jc w:val="both"/>
        <w:rPr>
          <w:sz w:val="28"/>
        </w:rPr>
      </w:pPr>
      <w:r w:rsidRPr="003706E4">
        <w:rPr>
          <w:sz w:val="28"/>
        </w:rPr>
        <w:t>Why is it advantageous to use a code repository?</w:t>
      </w:r>
    </w:p>
    <w:p w14:paraId="2A87953E" w14:textId="3B9215E4" w:rsidR="003706E4" w:rsidRDefault="003706E4" w:rsidP="00F664BB">
      <w:pPr>
        <w:pStyle w:val="NoSpacing"/>
        <w:rPr>
          <w:shd w:val="clear" w:color="auto" w:fill="FFFFFF"/>
        </w:rPr>
      </w:pPr>
      <w:r w:rsidRPr="003706E4">
        <w:rPr>
          <w:shd w:val="clear" w:color="auto" w:fill="FFFFFF"/>
        </w:rPr>
        <w:t>A source </w:t>
      </w:r>
      <w:r w:rsidRPr="003706E4">
        <w:rPr>
          <w:bCs/>
          <w:shd w:val="clear" w:color="auto" w:fill="FFFFFF"/>
        </w:rPr>
        <w:t>code repository</w:t>
      </w:r>
      <w:r w:rsidRPr="003706E4">
        <w:rPr>
          <w:shd w:val="clear" w:color="auto" w:fill="FFFFFF"/>
        </w:rPr>
        <w:t xml:space="preserve"> is a file archive and web hosting facility where a large </w:t>
      </w:r>
      <w:r w:rsidRPr="003706E4">
        <w:rPr>
          <w:shd w:val="clear" w:color="auto" w:fill="FFFFFF"/>
        </w:rPr>
        <w:t>total</w:t>
      </w:r>
      <w:r w:rsidRPr="003706E4">
        <w:rPr>
          <w:shd w:val="clear" w:color="auto" w:fill="FFFFFF"/>
        </w:rPr>
        <w:t xml:space="preserve"> of source </w:t>
      </w:r>
      <w:r w:rsidRPr="003706E4">
        <w:rPr>
          <w:bCs/>
          <w:shd w:val="clear" w:color="auto" w:fill="FFFFFF"/>
        </w:rPr>
        <w:t>code</w:t>
      </w:r>
      <w:r w:rsidRPr="003706E4">
        <w:rPr>
          <w:shd w:val="clear" w:color="auto" w:fill="FFFFFF"/>
        </w:rPr>
        <w:t xml:space="preserve">, for software or for web pages, is kept, either publicly or </w:t>
      </w:r>
      <w:r w:rsidRPr="003706E4">
        <w:rPr>
          <w:shd w:val="clear" w:color="auto" w:fill="FFFFFF"/>
        </w:rPr>
        <w:t>secretly</w:t>
      </w:r>
      <w:r w:rsidRPr="003706E4">
        <w:rPr>
          <w:shd w:val="clear" w:color="auto" w:fill="FFFFFF"/>
        </w:rPr>
        <w:t xml:space="preserve">. They are often used by open-source software projects and other multi-developer </w:t>
      </w:r>
      <w:r w:rsidRPr="003706E4">
        <w:rPr>
          <w:shd w:val="clear" w:color="auto" w:fill="FFFFFF"/>
        </w:rPr>
        <w:t>plans</w:t>
      </w:r>
      <w:r w:rsidRPr="003706E4">
        <w:rPr>
          <w:shd w:val="clear" w:color="auto" w:fill="FFFFFF"/>
        </w:rPr>
        <w:t xml:space="preserve"> to handle various versions.</w:t>
      </w:r>
    </w:p>
    <w:p w14:paraId="6E5EA2E4" w14:textId="4475CE2F" w:rsidR="00F664BB" w:rsidRDefault="00F664BB" w:rsidP="00F664BB">
      <w:pPr>
        <w:pStyle w:val="NoSpacing"/>
        <w:rPr>
          <w:shd w:val="clear" w:color="auto" w:fill="FFFFFF"/>
        </w:rPr>
      </w:pPr>
    </w:p>
    <w:p w14:paraId="7673C699" w14:textId="5FA25322" w:rsidR="00F664BB" w:rsidRDefault="00F664BB" w:rsidP="00F664BB">
      <w:pPr>
        <w:pStyle w:val="NoSpacing"/>
        <w:rPr>
          <w:shd w:val="clear" w:color="auto" w:fill="FFFFFF"/>
        </w:rPr>
      </w:pPr>
    </w:p>
    <w:p w14:paraId="715C23FA" w14:textId="308FD351" w:rsidR="00F664BB" w:rsidRDefault="00F664BB" w:rsidP="00F664BB">
      <w:pPr>
        <w:pStyle w:val="NoSpacing"/>
        <w:rPr>
          <w:shd w:val="clear" w:color="auto" w:fill="FFFFFF"/>
        </w:rPr>
      </w:pPr>
    </w:p>
    <w:p w14:paraId="18AA9AC1" w14:textId="140F3BEF" w:rsidR="00F664BB" w:rsidRDefault="00F664BB" w:rsidP="00F664BB">
      <w:pPr>
        <w:pStyle w:val="NoSpacing"/>
        <w:rPr>
          <w:shd w:val="clear" w:color="auto" w:fill="FFFFFF"/>
        </w:rPr>
      </w:pPr>
    </w:p>
    <w:p w14:paraId="277AF83F" w14:textId="5DA57AA5" w:rsidR="00F664BB" w:rsidRDefault="00F664BB" w:rsidP="00F664BB">
      <w:pPr>
        <w:pStyle w:val="NoSpacing"/>
        <w:rPr>
          <w:shd w:val="clear" w:color="auto" w:fill="FFFFFF"/>
        </w:rPr>
      </w:pPr>
    </w:p>
    <w:p w14:paraId="305EFEA8" w14:textId="4D3C6B2C" w:rsidR="00F664BB" w:rsidRDefault="00F664BB" w:rsidP="00F664BB">
      <w:pPr>
        <w:pStyle w:val="NoSpacing"/>
        <w:rPr>
          <w:shd w:val="clear" w:color="auto" w:fill="FFFFFF"/>
        </w:rPr>
      </w:pPr>
    </w:p>
    <w:p w14:paraId="21E85C4A" w14:textId="5A126A16" w:rsidR="00F664BB" w:rsidRDefault="00F664BB" w:rsidP="00F664BB">
      <w:pPr>
        <w:pStyle w:val="NoSpacing"/>
        <w:rPr>
          <w:shd w:val="clear" w:color="auto" w:fill="FFFFFF"/>
        </w:rPr>
      </w:pPr>
    </w:p>
    <w:p w14:paraId="0F7CBB77" w14:textId="707FA6CE" w:rsidR="00F664BB" w:rsidRDefault="00F664BB" w:rsidP="00F664BB">
      <w:pPr>
        <w:pStyle w:val="NoSpacing"/>
        <w:rPr>
          <w:shd w:val="clear" w:color="auto" w:fill="FFFFFF"/>
        </w:rPr>
      </w:pPr>
    </w:p>
    <w:p w14:paraId="6C2F1848" w14:textId="6E4E9CBD" w:rsidR="00F664BB" w:rsidRDefault="00F664BB" w:rsidP="00F664BB">
      <w:pPr>
        <w:pStyle w:val="NoSpacing"/>
        <w:rPr>
          <w:shd w:val="clear" w:color="auto" w:fill="FFFFFF"/>
        </w:rPr>
      </w:pPr>
    </w:p>
    <w:p w14:paraId="58DFFBB7" w14:textId="6FC11E09" w:rsidR="00F664BB" w:rsidRDefault="00F664BB" w:rsidP="00F664BB">
      <w:pPr>
        <w:pStyle w:val="NoSpacing"/>
        <w:rPr>
          <w:shd w:val="clear" w:color="auto" w:fill="FFFFFF"/>
        </w:rPr>
      </w:pPr>
    </w:p>
    <w:p w14:paraId="5EAA294B" w14:textId="75F2883F" w:rsidR="00F664BB" w:rsidRDefault="00F664BB" w:rsidP="00F664BB">
      <w:pPr>
        <w:pStyle w:val="NoSpacing"/>
        <w:rPr>
          <w:shd w:val="clear" w:color="auto" w:fill="FFFFFF"/>
        </w:rPr>
      </w:pPr>
    </w:p>
    <w:p w14:paraId="7461C049" w14:textId="0D96C2A8" w:rsidR="00F664BB" w:rsidRDefault="00F664BB" w:rsidP="00F664BB">
      <w:pPr>
        <w:pStyle w:val="NoSpacing"/>
        <w:rPr>
          <w:shd w:val="clear" w:color="auto" w:fill="FFFFFF"/>
        </w:rPr>
      </w:pPr>
    </w:p>
    <w:p w14:paraId="6BB654F6" w14:textId="2E870839" w:rsidR="00F664BB" w:rsidRDefault="00F664BB" w:rsidP="00F664BB">
      <w:pPr>
        <w:pStyle w:val="NoSpacing"/>
        <w:rPr>
          <w:shd w:val="clear" w:color="auto" w:fill="FFFFFF"/>
        </w:rPr>
      </w:pPr>
    </w:p>
    <w:p w14:paraId="0D533253" w14:textId="38F63DE1" w:rsidR="00F664BB" w:rsidRDefault="00F664BB" w:rsidP="00F664BB">
      <w:pPr>
        <w:pStyle w:val="NoSpacing"/>
        <w:rPr>
          <w:shd w:val="clear" w:color="auto" w:fill="FFFFFF"/>
        </w:rPr>
      </w:pPr>
    </w:p>
    <w:p w14:paraId="59B0BB1A" w14:textId="26FDB5CB" w:rsidR="00F664BB" w:rsidRDefault="00F664BB" w:rsidP="00F664BB">
      <w:pPr>
        <w:pStyle w:val="NoSpacing"/>
        <w:rPr>
          <w:shd w:val="clear" w:color="auto" w:fill="FFFFFF"/>
        </w:rPr>
      </w:pPr>
    </w:p>
    <w:p w14:paraId="6E33E47E" w14:textId="32451291" w:rsidR="00F664BB" w:rsidRDefault="00F664BB" w:rsidP="00F664BB">
      <w:pPr>
        <w:pStyle w:val="NoSpacing"/>
        <w:rPr>
          <w:shd w:val="clear" w:color="auto" w:fill="FFFFFF"/>
        </w:rPr>
      </w:pPr>
    </w:p>
    <w:p w14:paraId="1EE608A3" w14:textId="4C08AC63" w:rsidR="00F664BB" w:rsidRDefault="00F664BB" w:rsidP="00F664BB">
      <w:pPr>
        <w:pStyle w:val="NoSpacing"/>
        <w:rPr>
          <w:shd w:val="clear" w:color="auto" w:fill="FFFFFF"/>
        </w:rPr>
      </w:pPr>
    </w:p>
    <w:p w14:paraId="03CA3B18" w14:textId="3BC44A8D" w:rsidR="00F664BB" w:rsidRDefault="00F664BB" w:rsidP="00F664BB">
      <w:pPr>
        <w:pStyle w:val="NoSpacing"/>
        <w:rPr>
          <w:shd w:val="clear" w:color="auto" w:fill="FFFFFF"/>
        </w:rPr>
      </w:pPr>
    </w:p>
    <w:p w14:paraId="746CC695" w14:textId="4AFB5CBA" w:rsidR="00F664BB" w:rsidRDefault="00F664BB" w:rsidP="00F664BB">
      <w:pPr>
        <w:pStyle w:val="NoSpacing"/>
        <w:rPr>
          <w:shd w:val="clear" w:color="auto" w:fill="FFFFFF"/>
        </w:rPr>
      </w:pPr>
    </w:p>
    <w:p w14:paraId="282126AF" w14:textId="253842C1" w:rsidR="00F664BB" w:rsidRDefault="00F664BB" w:rsidP="00F664BB">
      <w:pPr>
        <w:pStyle w:val="NoSpacing"/>
        <w:rPr>
          <w:shd w:val="clear" w:color="auto" w:fill="FFFFFF"/>
        </w:rPr>
      </w:pPr>
    </w:p>
    <w:p w14:paraId="7A65B1DD" w14:textId="796B87EB" w:rsidR="00F664BB" w:rsidRDefault="00F664BB" w:rsidP="00F664BB">
      <w:pPr>
        <w:pStyle w:val="NoSpacing"/>
        <w:rPr>
          <w:shd w:val="clear" w:color="auto" w:fill="FFFFFF"/>
        </w:rPr>
      </w:pPr>
    </w:p>
    <w:p w14:paraId="29927F32" w14:textId="636B693C" w:rsidR="00F664BB" w:rsidRDefault="00F664BB" w:rsidP="00F664BB">
      <w:pPr>
        <w:pStyle w:val="Heading2"/>
      </w:pPr>
      <w:r>
        <w:lastRenderedPageBreak/>
        <w:t>Exercises 3</w:t>
      </w:r>
    </w:p>
    <w:p w14:paraId="2D4A29EC" w14:textId="0E1BBC03" w:rsidR="00F664BB" w:rsidRPr="00F664BB" w:rsidRDefault="00F664BB" w:rsidP="00F664BB">
      <w:pPr>
        <w:pStyle w:val="NoSpacing"/>
        <w:rPr>
          <w:shd w:val="clear" w:color="auto" w:fill="FFFFFF"/>
        </w:rPr>
      </w:pPr>
    </w:p>
    <w:p w14:paraId="1CCFD37D" w14:textId="6C466F00" w:rsidR="00F664BB" w:rsidRDefault="003706E4" w:rsidP="003706E4">
      <w:pPr>
        <w:jc w:val="both"/>
        <w:rPr>
          <w:sz w:val="28"/>
        </w:rPr>
      </w:pPr>
      <w:r w:rsidRPr="003706E4">
        <w:rPr>
          <w:sz w:val="28"/>
        </w:rPr>
        <w:t>Describe the different “layers” of Software that exist on a typical computer and explain why there are different layers of software.</w:t>
      </w:r>
    </w:p>
    <w:p w14:paraId="44AC3B70" w14:textId="77777777" w:rsidR="00F664BB" w:rsidRPr="007A5A6B" w:rsidRDefault="00F664BB" w:rsidP="00F664BB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7A5A6B">
        <w:rPr>
          <w:rFonts w:ascii="wf_segoe-ui_normal" w:hAnsi="wf_segoe-ui_normal"/>
          <w:color w:val="000000" w:themeColor="text1"/>
          <w:sz w:val="32"/>
          <w:szCs w:val="32"/>
          <w:vertAlign w:val="subscript"/>
        </w:rPr>
        <w:t xml:space="preserve">network </w:t>
      </w:r>
    </w:p>
    <w:p w14:paraId="1E710FE1" w14:textId="1AED84A1" w:rsidR="00F664BB" w:rsidRPr="007A5A6B" w:rsidRDefault="00F664BB" w:rsidP="00F664BB">
      <w:pPr>
        <w:pStyle w:val="ListParagraph"/>
        <w:numPr>
          <w:ilvl w:val="0"/>
          <w:numId w:val="16"/>
        </w:numPr>
        <w:rPr>
          <w:color w:val="000000" w:themeColor="text1"/>
          <w:sz w:val="32"/>
          <w:szCs w:val="32"/>
        </w:rPr>
      </w:pPr>
      <w:r w:rsidRPr="007A5A6B">
        <w:rPr>
          <w:rFonts w:ascii="wf_segoe-ui_normal" w:hAnsi="wf_segoe-ui_normal"/>
          <w:color w:val="000000" w:themeColor="text1"/>
          <w:sz w:val="32"/>
          <w:szCs w:val="32"/>
          <w:vertAlign w:val="subscript"/>
        </w:rPr>
        <w:t xml:space="preserve">• 6. </w:t>
      </w:r>
      <w:r>
        <w:rPr>
          <w:rFonts w:ascii="wf_segoe-ui_normal" w:hAnsi="wf_segoe-ui_normal"/>
          <w:color w:val="000000" w:themeColor="text1"/>
          <w:sz w:val="32"/>
          <w:szCs w:val="32"/>
          <w:vertAlign w:val="subscript"/>
        </w:rPr>
        <w:t>P</w:t>
      </w:r>
      <w:r w:rsidRPr="007A5A6B">
        <w:rPr>
          <w:rFonts w:ascii="wf_segoe-ui_normal" w:hAnsi="wf_segoe-ui_normal"/>
          <w:color w:val="000000" w:themeColor="text1"/>
          <w:sz w:val="32"/>
          <w:szCs w:val="32"/>
          <w:vertAlign w:val="subscript"/>
        </w:rPr>
        <w:t>resentation: The presentation layer is layer 6 of the 7-layer Open Systems Interconnection (OSI) model</w:t>
      </w:r>
    </w:p>
    <w:p w14:paraId="727AFC8F" w14:textId="4AAD29B1" w:rsidR="00F664BB" w:rsidRPr="007A5A6B" w:rsidRDefault="00F664BB" w:rsidP="00F664BB">
      <w:pPr>
        <w:pStyle w:val="ListParagraph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7A5A6B">
        <w:rPr>
          <w:rFonts w:ascii="wf_segoe-ui_normal" w:hAnsi="wf_segoe-ui_normal"/>
          <w:color w:val="000000" w:themeColor="text1"/>
          <w:sz w:val="36"/>
          <w:szCs w:val="36"/>
          <w:vertAlign w:val="subscript"/>
        </w:rPr>
        <w:t xml:space="preserve">• </w:t>
      </w:r>
      <w:r>
        <w:rPr>
          <w:rFonts w:ascii="wf_segoe-ui_normal" w:hAnsi="wf_segoe-ui_normal"/>
          <w:color w:val="000000" w:themeColor="text1"/>
          <w:sz w:val="36"/>
          <w:szCs w:val="36"/>
          <w:vertAlign w:val="subscript"/>
        </w:rPr>
        <w:t>5. S</w:t>
      </w:r>
      <w:r w:rsidRPr="007A5A6B">
        <w:rPr>
          <w:rFonts w:ascii="wf_segoe-ui_normal" w:hAnsi="wf_segoe-ui_normal"/>
          <w:color w:val="000000" w:themeColor="text1"/>
          <w:sz w:val="36"/>
          <w:szCs w:val="36"/>
          <w:vertAlign w:val="subscript"/>
        </w:rPr>
        <w:t>ession: In computer science, in particular networking, a session is a semi-permanent interactive information interchange   </w:t>
      </w:r>
    </w:p>
    <w:p w14:paraId="7337E146" w14:textId="785327FA" w:rsidR="00F664BB" w:rsidRPr="007A5A6B" w:rsidRDefault="00F664BB" w:rsidP="00F664BB">
      <w:pPr>
        <w:pStyle w:val="ListParagraph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7A5A6B">
        <w:rPr>
          <w:rFonts w:ascii="wf_segoe-ui_normal" w:hAnsi="wf_segoe-ui_normal"/>
          <w:color w:val="000000" w:themeColor="text1"/>
          <w:sz w:val="36"/>
          <w:szCs w:val="36"/>
          <w:vertAlign w:val="subscript"/>
        </w:rPr>
        <w:t>• 4. Transport: In computer networking, the transport layer is a conceptual division of methods in the layered architecture of protocol</w:t>
      </w:r>
    </w:p>
    <w:p w14:paraId="41CA26DA" w14:textId="2E6972F1" w:rsidR="00F664BB" w:rsidRPr="007A5A6B" w:rsidRDefault="00F664BB" w:rsidP="00F664BB">
      <w:pPr>
        <w:pStyle w:val="ListParagraph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7A5A6B">
        <w:rPr>
          <w:rFonts w:ascii="wf_segoe-ui_normal" w:hAnsi="wf_segoe-ui_normal"/>
          <w:color w:val="000000" w:themeColor="text1"/>
          <w:sz w:val="36"/>
          <w:szCs w:val="36"/>
          <w:vertAlign w:val="subscript"/>
        </w:rPr>
        <w:t>• 3. Network: The network layer is the third level of the Open Systems Interconnection Model (OSI Model) and the layer</w:t>
      </w:r>
    </w:p>
    <w:p w14:paraId="03414CBF" w14:textId="0015C164" w:rsidR="00F664BB" w:rsidRPr="007A5A6B" w:rsidRDefault="00F664BB" w:rsidP="00F664BB">
      <w:pPr>
        <w:pStyle w:val="ListParagraph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7A5A6B">
        <w:rPr>
          <w:rFonts w:ascii="wf_segoe-ui_normal" w:hAnsi="wf_segoe-ui_normal"/>
          <w:color w:val="000000" w:themeColor="text1"/>
          <w:sz w:val="36"/>
          <w:szCs w:val="36"/>
          <w:vertAlign w:val="subscript"/>
        </w:rPr>
        <w:t>• 2. Data Link: The data link layer or layer 2 is the second layer of the seven-layer OSI model of computer networking</w:t>
      </w:r>
    </w:p>
    <w:p w14:paraId="32DA8953" w14:textId="3CE5DBDD" w:rsidR="00F664BB" w:rsidRPr="00F664BB" w:rsidRDefault="00F664BB" w:rsidP="00F664BB">
      <w:pPr>
        <w:pStyle w:val="ListParagraph"/>
        <w:numPr>
          <w:ilvl w:val="0"/>
          <w:numId w:val="16"/>
        </w:numPr>
        <w:rPr>
          <w:color w:val="000000" w:themeColor="text1"/>
          <w:sz w:val="36"/>
          <w:szCs w:val="36"/>
        </w:rPr>
      </w:pPr>
    </w:p>
    <w:p w14:paraId="7B29DCCD" w14:textId="185CBA41" w:rsidR="00F664BB" w:rsidRPr="00F664BB" w:rsidRDefault="00F664BB" w:rsidP="00F664BB">
      <w:pPr>
        <w:pStyle w:val="ListParagraph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F664BB">
        <w:rPr>
          <w:rFonts w:ascii="wf_segoe-ui_normal" w:hAnsi="wf_segoe-ui_normal"/>
          <w:color w:val="000000" w:themeColor="text1"/>
          <w:sz w:val="36"/>
          <w:szCs w:val="36"/>
          <w:vertAlign w:val="subscript"/>
        </w:rPr>
        <w:t>1. Physical: The physical layer is the first layer of the Open System Interconnection Model (OSI Model).</w:t>
      </w:r>
    </w:p>
    <w:p w14:paraId="5BE017E7" w14:textId="386219CB" w:rsidR="003706E4" w:rsidRDefault="00F664BB" w:rsidP="003706E4">
      <w:pPr>
        <w:jc w:val="both"/>
        <w:rPr>
          <w:sz w:val="28"/>
        </w:rPr>
      </w:pPr>
      <w:r>
        <w:rPr>
          <w:rFonts w:ascii="Arial" w:hAnsi="Arial" w:cs="Arial"/>
          <w:noProof/>
          <w:color w:val="FFFFFF"/>
          <w:sz w:val="20"/>
          <w:szCs w:val="20"/>
          <w:lang w:val="en-GB" w:eastAsia="en-GB"/>
        </w:rPr>
        <w:drawing>
          <wp:anchor distT="0" distB="0" distL="114300" distR="114300" simplePos="0" relativeHeight="251672064" behindDoc="1" locked="0" layoutInCell="1" allowOverlap="1" wp14:anchorId="19550697" wp14:editId="72D04982">
            <wp:simplePos x="0" y="0"/>
            <wp:positionH relativeFrom="margin">
              <wp:align>center</wp:align>
            </wp:positionH>
            <wp:positionV relativeFrom="paragraph">
              <wp:posOffset>322042</wp:posOffset>
            </wp:positionV>
            <wp:extent cx="3707765" cy="2954020"/>
            <wp:effectExtent l="0" t="0" r="6985" b="0"/>
            <wp:wrapTight wrapText="bothSides">
              <wp:wrapPolygon edited="0">
                <wp:start x="111" y="0"/>
                <wp:lineTo x="111" y="21451"/>
                <wp:lineTo x="21530" y="21451"/>
                <wp:lineTo x="21530" y="0"/>
                <wp:lineTo x="111" y="0"/>
              </wp:wrapPolygon>
            </wp:wrapTight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8" t="-463" r="7416" b="4405"/>
                    <a:stretch/>
                  </pic:blipFill>
                  <pic:spPr bwMode="auto">
                    <a:xfrm>
                      <a:off x="0" y="0"/>
                      <a:ext cx="370776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E4" w:rsidRPr="003706E4">
        <w:rPr>
          <w:sz w:val="28"/>
        </w:rPr>
        <w:t xml:space="preserve"> </w:t>
      </w:r>
    </w:p>
    <w:p w14:paraId="3F04796B" w14:textId="329FBF91" w:rsidR="003706E4" w:rsidRPr="003706E4" w:rsidRDefault="003706E4" w:rsidP="003706E4">
      <w:pPr>
        <w:jc w:val="both"/>
        <w:rPr>
          <w:sz w:val="28"/>
        </w:rPr>
      </w:pPr>
    </w:p>
    <w:p w14:paraId="311AD800" w14:textId="74A5501E" w:rsidR="003706E4" w:rsidRPr="003706E4" w:rsidRDefault="003706E4" w:rsidP="003706E4"/>
    <w:p w14:paraId="24B01E04" w14:textId="67A335C6" w:rsidR="003706E4" w:rsidRPr="003706E4" w:rsidRDefault="003706E4">
      <w:pPr>
        <w:rPr>
          <w:rFonts w:eastAsiaTheme="minorHAnsi"/>
          <w:sz w:val="28"/>
          <w:vertAlign w:val="subscript"/>
        </w:rPr>
      </w:pPr>
      <w:r w:rsidRPr="003706E4">
        <w:rPr>
          <w:sz w:val="28"/>
        </w:rPr>
        <w:br w:type="page"/>
      </w:r>
    </w:p>
    <w:p w14:paraId="3D829954" w14:textId="77777777" w:rsidR="00B55247" w:rsidRDefault="00F664BB" w:rsidP="00B55247">
      <w:pPr>
        <w:pStyle w:val="ListParagraph"/>
        <w:numPr>
          <w:ilvl w:val="0"/>
          <w:numId w:val="18"/>
        </w:numPr>
        <w:spacing w:after="200" w:line="276" w:lineRule="auto"/>
        <w:jc w:val="both"/>
        <w:rPr>
          <w:sz w:val="28"/>
        </w:rPr>
      </w:pPr>
      <w:r w:rsidRPr="003706E4">
        <w:rPr>
          <w:sz w:val="28"/>
        </w:rPr>
        <w:lastRenderedPageBreak/>
        <w:t>why there are different layers of software</w:t>
      </w:r>
      <w:r>
        <w:rPr>
          <w:sz w:val="28"/>
        </w:rPr>
        <w:t>?</w:t>
      </w:r>
    </w:p>
    <w:p w14:paraId="2F670C8D" w14:textId="198FD246" w:rsidR="00B55247" w:rsidRPr="00A8516E" w:rsidRDefault="00B55247" w:rsidP="00B55247">
      <w:pPr>
        <w:ind w:left="1800"/>
        <w:jc w:val="both"/>
        <w:rPr>
          <w:rFonts w:eastAsiaTheme="minorHAnsi"/>
          <w:sz w:val="28"/>
          <w:szCs w:val="28"/>
        </w:rPr>
      </w:pPr>
      <w:r w:rsidRPr="00A8516E">
        <w:rPr>
          <w:rFonts w:ascii="wf_segoe-ui_normal" w:eastAsia="Times New Roman" w:hAnsi="wf_segoe-ui_normal" w:cs="Times New Roman"/>
          <w:color w:val="404040" w:themeColor="text1" w:themeTint="BF"/>
          <w:sz w:val="28"/>
          <w:szCs w:val="28"/>
          <w:vertAlign w:val="subscript"/>
          <w:lang w:val="en-GB" w:eastAsia="en-GB"/>
        </w:rPr>
        <w:t>In telecommunications, a communication protocol is a system of rules that allow two or more entities of a communications system to transmit information via any kind of variation of a physical quantity. The protocol defines the rules syntax, semantics and synchronization of communication and possible error recovery methods. Protocols may be implemented by hardware, software, or a combination of both. Communicating systems use well-defined formats (protocol) for exchanging various messages. Each message has an exact meaning intended to elicit a response from a range of possible responses pre-determined for that particular situation.</w:t>
      </w:r>
    </w:p>
    <w:p w14:paraId="596C8A1C" w14:textId="38A3D10B" w:rsidR="003706E4" w:rsidRPr="00B55247" w:rsidRDefault="003706E4" w:rsidP="003706E4">
      <w:pPr>
        <w:rPr>
          <w:color w:val="404040" w:themeColor="text1" w:themeTint="BF"/>
          <w:sz w:val="28"/>
          <w:szCs w:val="28"/>
        </w:rPr>
      </w:pPr>
    </w:p>
    <w:p w14:paraId="1D0BF8DA" w14:textId="32962F63" w:rsidR="003706E4" w:rsidRPr="003706E4" w:rsidRDefault="003706E4" w:rsidP="003706E4"/>
    <w:p w14:paraId="59981194" w14:textId="7A7C10D3" w:rsidR="00FE4316" w:rsidRDefault="00FE4316" w:rsidP="00FE4316"/>
    <w:p w14:paraId="453ADE72" w14:textId="16E00A74" w:rsidR="00B55247" w:rsidRDefault="45A97D90" w:rsidP="00B55247">
      <w:pPr>
        <w:pStyle w:val="Heading2"/>
      </w:pPr>
      <w:bookmarkStart w:id="4" w:name="_Toc431296394"/>
      <w:r>
        <w:t>Exercises</w:t>
      </w:r>
      <w:bookmarkEnd w:id="4"/>
      <w:r w:rsidR="00B55247">
        <w:t xml:space="preserve"> 4</w:t>
      </w:r>
    </w:p>
    <w:p w14:paraId="4C412CBE" w14:textId="77777777" w:rsidR="00B55247" w:rsidRDefault="00B55247" w:rsidP="00B55247">
      <w:pPr>
        <w:pStyle w:val="ListParagraph"/>
        <w:jc w:val="both"/>
        <w:rPr>
          <w:sz w:val="28"/>
        </w:rPr>
      </w:pPr>
    </w:p>
    <w:p w14:paraId="2BFDCF25" w14:textId="7B5E5FDE" w:rsidR="00B55247" w:rsidRPr="00B55247" w:rsidRDefault="00B55247" w:rsidP="00B55247">
      <w:r>
        <w:rPr>
          <w:sz w:val="28"/>
        </w:rPr>
        <w:t>Describe what an algorithm is and explain why it is a useful “tool” to translate from a human level problem (we can think of) to a computer program</w:t>
      </w:r>
    </w:p>
    <w:p w14:paraId="2C954BEA" w14:textId="253EABD0" w:rsidR="00A8516E" w:rsidRPr="00A8516E" w:rsidRDefault="00B55247" w:rsidP="00A8516E">
      <w:pPr>
        <w:jc w:val="both"/>
        <w:rPr>
          <w:rFonts w:ascii="Arial" w:hAnsi="Arial" w:cs="Arial"/>
          <w:color w:val="222222"/>
          <w:sz w:val="18"/>
          <w:szCs w:val="20"/>
          <w:shd w:val="clear" w:color="auto" w:fill="FFFFFF"/>
        </w:rPr>
      </w:pPr>
      <w:r w:rsidRPr="00A8516E">
        <w:rPr>
          <w:rStyle w:val="NoSpacingChar"/>
          <w:sz w:val="20"/>
        </w:rPr>
        <w:t xml:space="preserve">An algorithm (pronounced AL-go-rith-um) is a procedure or formula for solving a problem, based on </w:t>
      </w:r>
      <w:r w:rsidR="00A8516E" w:rsidRPr="00A8516E">
        <w:rPr>
          <w:rStyle w:val="NoSpacingChar"/>
          <w:sz w:val="20"/>
        </w:rPr>
        <w:t>conducting a</w:t>
      </w:r>
      <w:r w:rsidRPr="00A8516E">
        <w:rPr>
          <w:rStyle w:val="NoSpacingChar"/>
          <w:sz w:val="20"/>
        </w:rPr>
        <w:t xml:space="preserve"> sequence of specified actions. A computer program can be viewed as an elaborate algorithm. In mathematics and computer science, an algorithm usually means a small procedure that solves a recurrent problem</w:t>
      </w:r>
      <w:r w:rsidRPr="00A8516E">
        <w:rPr>
          <w:rFonts w:ascii="Arial" w:hAnsi="Arial" w:cs="Arial"/>
          <w:color w:val="222222"/>
          <w:sz w:val="18"/>
          <w:szCs w:val="20"/>
          <w:shd w:val="clear" w:color="auto" w:fill="FFFFFF"/>
        </w:rPr>
        <w:t>.</w:t>
      </w:r>
    </w:p>
    <w:p w14:paraId="3C66D690" w14:textId="61271BE6" w:rsidR="00A8516E" w:rsidRDefault="00A8516E" w:rsidP="00A8516E">
      <w:pPr>
        <w:pStyle w:val="ListParagraph"/>
        <w:ind w:left="2160" w:firstLine="0"/>
        <w:jc w:val="both"/>
        <w:rPr>
          <w:shd w:val="clear" w:color="auto" w:fill="FFFFFF"/>
        </w:rPr>
      </w:pPr>
    </w:p>
    <w:p w14:paraId="34662497" w14:textId="77777777" w:rsidR="00A8516E" w:rsidRPr="00A8516E" w:rsidRDefault="00A8516E" w:rsidP="00A8516E">
      <w:pPr>
        <w:pStyle w:val="ListParagraph"/>
        <w:ind w:left="2160" w:firstLine="0"/>
        <w:jc w:val="both"/>
        <w:rPr>
          <w:sz w:val="18"/>
          <w:szCs w:val="20"/>
        </w:rPr>
      </w:pPr>
    </w:p>
    <w:p w14:paraId="2946DB82" w14:textId="77777777" w:rsidR="00B2656D" w:rsidRDefault="00B2656D" w:rsidP="00B2656D"/>
    <w:p w14:paraId="5997CC1D" w14:textId="4B9C1E65" w:rsidR="00B2656D" w:rsidRDefault="00B2656D" w:rsidP="00B2656D"/>
    <w:p w14:paraId="110FFD37" w14:textId="77777777" w:rsidR="00B2656D" w:rsidRDefault="00B2656D" w:rsidP="00B2656D"/>
    <w:p w14:paraId="6B699379" w14:textId="77777777" w:rsidR="00B2656D" w:rsidRDefault="00B2656D" w:rsidP="00B2656D"/>
    <w:p w14:paraId="3FE9F23F" w14:textId="77777777" w:rsidR="00B2656D" w:rsidRDefault="00B2656D" w:rsidP="00B2656D"/>
    <w:p w14:paraId="1F72F646" w14:textId="77777777" w:rsidR="00B2656D" w:rsidRDefault="00B2656D" w:rsidP="00B2656D"/>
    <w:p w14:paraId="08CE6F91" w14:textId="77777777" w:rsidR="00B2656D" w:rsidRDefault="00B2656D" w:rsidP="00B2656D"/>
    <w:p w14:paraId="61CDCEAD" w14:textId="77777777" w:rsidR="00B2656D" w:rsidRDefault="00B2656D" w:rsidP="00B2656D"/>
    <w:p w14:paraId="6BB9E253" w14:textId="77777777" w:rsidR="00B2656D" w:rsidRDefault="00B2656D" w:rsidP="00B2656D"/>
    <w:p w14:paraId="23DE523C" w14:textId="77777777" w:rsidR="00B2656D" w:rsidRDefault="00B2656D" w:rsidP="00B2656D"/>
    <w:p w14:paraId="52E56223" w14:textId="77777777" w:rsidR="00B2656D" w:rsidRPr="00B2656D" w:rsidRDefault="00B2656D" w:rsidP="00B2656D"/>
    <w:p w14:paraId="3F942CF4" w14:textId="77777777" w:rsidR="00FE4316" w:rsidRDefault="45A97D90" w:rsidP="00FE4316">
      <w:pPr>
        <w:pStyle w:val="Heading1"/>
      </w:pPr>
      <w:bookmarkStart w:id="5" w:name="_Toc431296395"/>
      <w:r>
        <w:t>Week 2</w:t>
      </w:r>
      <w:bookmarkEnd w:id="5"/>
    </w:p>
    <w:p w14:paraId="73E4E9E8" w14:textId="77777777" w:rsidR="00FE4316" w:rsidRDefault="45A97D90" w:rsidP="00FE4316">
      <w:r>
        <w:t xml:space="preserve">Some overview of the topics covered by the lecture and the exercises. Not too much, may be a paragraph. </w:t>
      </w:r>
    </w:p>
    <w:p w14:paraId="1B682C28" w14:textId="77777777" w:rsidR="00FE4316" w:rsidRDefault="45A97D90" w:rsidP="00FE4316">
      <w:pPr>
        <w:pStyle w:val="Heading2"/>
      </w:pPr>
      <w:bookmarkStart w:id="6" w:name="_Toc431296396"/>
      <w:r>
        <w:t>Exercises 1</w:t>
      </w:r>
      <w:bookmarkEnd w:id="6"/>
    </w:p>
    <w:p w14:paraId="0A051732" w14:textId="77777777" w:rsidR="00FC4711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sz w:val="28"/>
          <w:szCs w:val="28"/>
        </w:rPr>
        <w:t>1) Write an algorithm that describes how to make scrambled eggs, try to use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6E7BEAA2" w14:textId="77777777" w:rsidR="00FC4711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4E320822" w14:textId="77777777" w:rsidR="00FC4711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sz w:val="28"/>
          <w:szCs w:val="28"/>
        </w:rPr>
        <w:t>control words, like IF, WHEN, UNTIL, WHILE, WAIT, AND, OR.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63E4A9CD" w14:textId="77777777" w:rsidR="00FC4711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4E19BB23" w14:textId="77777777" w:rsidR="00FC4711" w:rsidRDefault="45A97D90" w:rsidP="45A97D90">
      <w:pPr>
        <w:pStyle w:val="paragraph"/>
        <w:numPr>
          <w:ilvl w:val="0"/>
          <w:numId w:val="1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>Get cup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6DF43A6D" w14:textId="77777777" w:rsidR="00FC4711" w:rsidRDefault="45A97D90" w:rsidP="45A97D90">
      <w:pPr>
        <w:pStyle w:val="paragraph"/>
        <w:numPr>
          <w:ilvl w:val="0"/>
          <w:numId w:val="2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>Put water in cup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7152F7FA" w14:textId="77777777" w:rsidR="00FC4711" w:rsidRDefault="45A97D90" w:rsidP="45A97D90">
      <w:pPr>
        <w:pStyle w:val="paragraph"/>
        <w:numPr>
          <w:ilvl w:val="0"/>
          <w:numId w:val="3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>Leave water in cup</w:t>
      </w:r>
      <w:r w:rsidRPr="45A97D90">
        <w:rPr>
          <w:rStyle w:val="normaltextrun1"/>
          <w:rFonts w:ascii="Calibri" w:hAnsi="Calibri"/>
          <w:color w:val="FF0000"/>
          <w:sz w:val="22"/>
          <w:szCs w:val="22"/>
        </w:rPr>
        <w:t xml:space="preserve"> until </w:t>
      </w:r>
      <w:r w:rsidRPr="45A97D90">
        <w:rPr>
          <w:rStyle w:val="normaltextrun1"/>
          <w:rFonts w:ascii="Calibri" w:hAnsi="Calibri"/>
          <w:sz w:val="22"/>
          <w:szCs w:val="22"/>
        </w:rPr>
        <w:t>be clear 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22C0DA24" w14:textId="77777777" w:rsidR="00FC4711" w:rsidRDefault="45A97D90" w:rsidP="45A97D90">
      <w:pPr>
        <w:pStyle w:val="paragraph"/>
        <w:numPr>
          <w:ilvl w:val="0"/>
          <w:numId w:val="4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 xml:space="preserve">add some sugar </w:t>
      </w:r>
      <w:r w:rsidRPr="45A97D90">
        <w:rPr>
          <w:rStyle w:val="normaltextrun1"/>
          <w:rFonts w:ascii="Calibri" w:hAnsi="Calibri"/>
          <w:b/>
          <w:bCs/>
          <w:color w:val="FF0000"/>
          <w:sz w:val="22"/>
          <w:szCs w:val="22"/>
        </w:rPr>
        <w:t>If</w:t>
      </w:r>
      <w:r w:rsidRPr="45A97D90">
        <w:rPr>
          <w:rStyle w:val="normaltextrun1"/>
          <w:rFonts w:ascii="Calibri" w:hAnsi="Calibri"/>
          <w:b/>
          <w:bCs/>
          <w:sz w:val="22"/>
          <w:szCs w:val="22"/>
        </w:rPr>
        <w:t xml:space="preserve"> </w:t>
      </w:r>
      <w:r w:rsidRPr="45A97D90">
        <w:rPr>
          <w:rStyle w:val="normaltextrun1"/>
          <w:rFonts w:ascii="Calibri" w:hAnsi="Calibri"/>
          <w:sz w:val="22"/>
          <w:szCs w:val="22"/>
        </w:rPr>
        <w:t>the water is cold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25AA35C0" w14:textId="77777777" w:rsidR="00FC4711" w:rsidRDefault="45A97D90" w:rsidP="45A97D90">
      <w:pPr>
        <w:pStyle w:val="paragraph"/>
        <w:numPr>
          <w:ilvl w:val="0"/>
          <w:numId w:val="5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 xml:space="preserve">Hold </w:t>
      </w:r>
      <w:r w:rsidRPr="45A97D90">
        <w:rPr>
          <w:rStyle w:val="normaltextrun1"/>
          <w:rFonts w:ascii="Calibri" w:hAnsi="Calibri"/>
          <w:color w:val="FF0000"/>
          <w:sz w:val="22"/>
          <w:szCs w:val="22"/>
        </w:rPr>
        <w:t>for</w:t>
      </w:r>
      <w:r w:rsidRPr="45A97D90">
        <w:rPr>
          <w:rStyle w:val="normaltextrun1"/>
          <w:rFonts w:ascii="Calibri" w:hAnsi="Calibri"/>
          <w:sz w:val="22"/>
          <w:szCs w:val="22"/>
        </w:rPr>
        <w:t xml:space="preserve"> 7minutes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0AB091CB" w14:textId="77777777" w:rsidR="00FC4711" w:rsidRDefault="45A97D90" w:rsidP="45A97D90">
      <w:pPr>
        <w:pStyle w:val="paragraph"/>
        <w:numPr>
          <w:ilvl w:val="0"/>
          <w:numId w:val="6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color w:val="FF0000"/>
          <w:sz w:val="22"/>
          <w:szCs w:val="22"/>
        </w:rPr>
        <w:t xml:space="preserve">While </w:t>
      </w:r>
      <w:r w:rsidRPr="45A97D90">
        <w:rPr>
          <w:rStyle w:val="normaltextrun1"/>
          <w:rFonts w:ascii="Calibri" w:hAnsi="Calibri"/>
          <w:sz w:val="22"/>
          <w:szCs w:val="22"/>
        </w:rPr>
        <w:t>you waiting, after 7 minutes grip the orange juice flavour  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1EA49F94" w14:textId="77777777" w:rsidR="00FC4711" w:rsidRDefault="45A97D90" w:rsidP="45A97D90">
      <w:pPr>
        <w:pStyle w:val="paragraph"/>
        <w:numPr>
          <w:ilvl w:val="0"/>
          <w:numId w:val="7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>Put some orange flavour in cup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16B61AD1" w14:textId="77777777" w:rsidR="00FC4711" w:rsidRDefault="45A97D90" w:rsidP="45A97D90">
      <w:pPr>
        <w:pStyle w:val="paragraph"/>
        <w:numPr>
          <w:ilvl w:val="0"/>
          <w:numId w:val="8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>Add Ice to the cup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39A525F7" w14:textId="77777777" w:rsidR="00FC4711" w:rsidRDefault="45A97D90" w:rsidP="45A97D90">
      <w:pPr>
        <w:pStyle w:val="paragraph"/>
        <w:numPr>
          <w:ilvl w:val="0"/>
          <w:numId w:val="9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>Roll the cup with spoon</w:t>
      </w:r>
      <w:r w:rsidRPr="45A97D90">
        <w:rPr>
          <w:rStyle w:val="normaltextrun1"/>
          <w:rFonts w:ascii="Calibri" w:hAnsi="Calibri"/>
          <w:color w:val="FF0000"/>
          <w:sz w:val="22"/>
          <w:szCs w:val="22"/>
        </w:rPr>
        <w:t xml:space="preserve"> for </w:t>
      </w:r>
      <w:r w:rsidRPr="45A97D90">
        <w:rPr>
          <w:rStyle w:val="normaltextrun1"/>
          <w:rFonts w:ascii="Calibri" w:hAnsi="Calibri"/>
          <w:sz w:val="22"/>
          <w:szCs w:val="22"/>
        </w:rPr>
        <w:t>3 minutes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2369A3D3" w14:textId="77777777" w:rsidR="00FC4711" w:rsidRDefault="45A97D90" w:rsidP="45A97D90">
      <w:pPr>
        <w:pStyle w:val="paragraph"/>
        <w:numPr>
          <w:ilvl w:val="0"/>
          <w:numId w:val="10"/>
        </w:numPr>
        <w:ind w:left="360" w:firstLine="0"/>
        <w:textAlignment w:val="baseline"/>
        <w:rPr>
          <w:rFonts w:ascii="Calibri" w:hAnsi="Calibri"/>
          <w:sz w:val="22"/>
          <w:szCs w:val="22"/>
          <w:lang w:val="en-US"/>
        </w:rPr>
      </w:pPr>
      <w:r w:rsidRPr="45A97D90">
        <w:rPr>
          <w:rStyle w:val="normaltextrun1"/>
          <w:rFonts w:ascii="Calibri" w:hAnsi="Calibri"/>
          <w:sz w:val="22"/>
          <w:szCs w:val="22"/>
        </w:rPr>
        <w:t>Then drink the orange juice </w:t>
      </w: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4F6584BE" w14:textId="77777777" w:rsidR="00FC4711" w:rsidRDefault="45A97D90" w:rsidP="45A97D90">
      <w:pPr>
        <w:pStyle w:val="paragraph"/>
        <w:ind w:left="720"/>
        <w:textAlignment w:val="baseline"/>
        <w:rPr>
          <w:lang w:val="en-US"/>
        </w:rPr>
      </w:pP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09AF38FC" w14:textId="77777777" w:rsidR="00FC4711" w:rsidRDefault="45A97D90" w:rsidP="45A97D90">
      <w:pPr>
        <w:pStyle w:val="paragraph"/>
        <w:ind w:left="720"/>
        <w:textAlignment w:val="baseline"/>
        <w:rPr>
          <w:lang w:val="en-US"/>
        </w:rPr>
      </w:pPr>
      <w:r w:rsidRPr="45A97D90"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07547A01" w14:textId="77777777" w:rsidR="00FC4711" w:rsidRDefault="00FC4711" w:rsidP="00FE4316"/>
    <w:p w14:paraId="10F77D05" w14:textId="77777777" w:rsidR="00FE4316" w:rsidRDefault="45A97D90" w:rsidP="00FE4316">
      <w:pPr>
        <w:pStyle w:val="Heading2"/>
      </w:pPr>
      <w:bookmarkStart w:id="7" w:name="_Toc431296397"/>
      <w:r>
        <w:t>Exercises 2</w:t>
      </w:r>
      <w:bookmarkEnd w:id="7"/>
    </w:p>
    <w:p w14:paraId="67E93528" w14:textId="77777777" w:rsidR="00FC4711" w:rsidRPr="00FC4711" w:rsidRDefault="45A97D90" w:rsidP="45A97D9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45A97D90">
        <w:rPr>
          <w:rFonts w:ascii="Calibri" w:eastAsia="Times New Roman" w:hAnsi="Calibri" w:cs="Times New Roman"/>
          <w:sz w:val="28"/>
          <w:szCs w:val="28"/>
          <w:lang w:val="en-GB" w:eastAsia="en-GB"/>
        </w:rPr>
        <w:t>Is Idle (the Python language shell) an Interpreter or an Compiler or both?</w:t>
      </w:r>
      <w:r w:rsidRPr="45A97D90">
        <w:rPr>
          <w:rFonts w:ascii="Calibri" w:eastAsia="Times New Roman" w:hAnsi="Calibri" w:cs="Times New Roman"/>
          <w:sz w:val="28"/>
          <w:szCs w:val="28"/>
          <w:lang w:eastAsia="en-GB"/>
        </w:rPr>
        <w:t> </w:t>
      </w:r>
    </w:p>
    <w:p w14:paraId="28157854" w14:textId="77777777" w:rsidR="00FC4711" w:rsidRPr="00FC4711" w:rsidRDefault="45A97D90" w:rsidP="45A97D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45A97D90">
        <w:rPr>
          <w:rFonts w:ascii="Calibri" w:eastAsia="Times New Roman" w:hAnsi="Calibri" w:cs="Times New Roman"/>
          <w:sz w:val="28"/>
          <w:szCs w:val="28"/>
          <w:lang w:val="en-GB" w:eastAsia="en-GB"/>
        </w:rPr>
        <w:t>Explain your answer.</w:t>
      </w:r>
      <w:r w:rsidRPr="45A97D90">
        <w:rPr>
          <w:rFonts w:ascii="Calibri" w:eastAsia="Times New Roman" w:hAnsi="Calibri" w:cs="Times New Roman"/>
          <w:sz w:val="28"/>
          <w:szCs w:val="28"/>
          <w:lang w:eastAsia="en-GB"/>
        </w:rPr>
        <w:t> </w:t>
      </w:r>
    </w:p>
    <w:p w14:paraId="6257EF41" w14:textId="77777777" w:rsidR="00FC4711" w:rsidRPr="00FC4711" w:rsidRDefault="45A97D90" w:rsidP="45A97D9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 w:rsidRPr="45A97D90">
        <w:rPr>
          <w:rFonts w:ascii="Calibri" w:eastAsia="Times New Roman" w:hAnsi="Calibri" w:cs="Times New Roman"/>
          <w:sz w:val="32"/>
          <w:szCs w:val="32"/>
          <w:lang w:val="en-GB" w:eastAsia="en-GB"/>
        </w:rPr>
        <w:t>CPU understands only machine language instruc4ons</w:t>
      </w:r>
      <w:r w:rsidRPr="45A97D90">
        <w:rPr>
          <w:rFonts w:ascii="Calibri" w:eastAsia="Times New Roman" w:hAnsi="Calibri" w:cs="Times New Roman"/>
          <w:sz w:val="32"/>
          <w:szCs w:val="32"/>
          <w:lang w:eastAsia="en-GB"/>
        </w:rPr>
        <w:t> </w:t>
      </w:r>
    </w:p>
    <w:p w14:paraId="0DB6AF4E" w14:textId="77777777" w:rsidR="00FC4711" w:rsidRPr="00FC4711" w:rsidRDefault="45A97D90" w:rsidP="45A97D9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 w:rsidRPr="45A97D90">
        <w:rPr>
          <w:rFonts w:ascii="Calibri" w:eastAsia="Times New Roman" w:hAnsi="Calibri" w:cs="Times New Roman"/>
          <w:sz w:val="32"/>
          <w:szCs w:val="32"/>
          <w:lang w:val="en-GB" w:eastAsia="en-GB"/>
        </w:rPr>
        <w:t>Programs that are written in a high-level language must be</w:t>
      </w:r>
      <w:r w:rsidRPr="45A97D90">
        <w:rPr>
          <w:rFonts w:ascii="Calibri" w:eastAsia="Times New Roman" w:hAnsi="Calibri" w:cs="Times New Roman"/>
          <w:sz w:val="32"/>
          <w:szCs w:val="32"/>
          <w:lang w:eastAsia="en-GB"/>
        </w:rPr>
        <w:t> </w:t>
      </w:r>
    </w:p>
    <w:p w14:paraId="2F762C06" w14:textId="77777777" w:rsidR="00FC4711" w:rsidRPr="00FC4711" w:rsidRDefault="45A97D90" w:rsidP="45A97D9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 w:rsidRPr="45A97D90">
        <w:rPr>
          <w:rFonts w:ascii="Calibri" w:eastAsia="Times New Roman" w:hAnsi="Calibri" w:cs="Times New Roman"/>
          <w:sz w:val="32"/>
          <w:szCs w:val="32"/>
          <w:lang w:val="en-GB" w:eastAsia="en-GB"/>
        </w:rPr>
        <w:t>translated into machine language</w:t>
      </w:r>
      <w:r w:rsidRPr="45A97D90">
        <w:rPr>
          <w:rFonts w:ascii="Calibri" w:eastAsia="Times New Roman" w:hAnsi="Calibri" w:cs="Times New Roman"/>
          <w:sz w:val="32"/>
          <w:szCs w:val="32"/>
          <w:lang w:eastAsia="en-GB"/>
        </w:rPr>
        <w:t> </w:t>
      </w:r>
    </w:p>
    <w:p w14:paraId="13281C69" w14:textId="77777777" w:rsidR="00FC4711" w:rsidRPr="00FC4711" w:rsidRDefault="45A97D90" w:rsidP="45A97D9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 w:rsidRPr="45A97D90">
        <w:rPr>
          <w:rFonts w:ascii="Calibri" w:eastAsia="Times New Roman" w:hAnsi="Calibri" w:cs="Times New Roman"/>
          <w:sz w:val="32"/>
          <w:szCs w:val="32"/>
          <w:lang w:val="en-GB" w:eastAsia="en-GB"/>
        </w:rPr>
        <w:t>Depending on the language that a program has been written in, the</w:t>
      </w:r>
      <w:r w:rsidRPr="45A97D90">
        <w:rPr>
          <w:rFonts w:ascii="Calibri" w:eastAsia="Times New Roman" w:hAnsi="Calibri" w:cs="Times New Roman"/>
          <w:sz w:val="32"/>
          <w:szCs w:val="32"/>
          <w:lang w:eastAsia="en-GB"/>
        </w:rPr>
        <w:t> </w:t>
      </w:r>
    </w:p>
    <w:p w14:paraId="27B990E5" w14:textId="77777777" w:rsidR="00FC4711" w:rsidRPr="00FC4711" w:rsidRDefault="45A97D90" w:rsidP="45A97D9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 w:rsidRPr="45A97D90">
        <w:rPr>
          <w:rFonts w:ascii="Calibri" w:eastAsia="Times New Roman" w:hAnsi="Calibri" w:cs="Times New Roman"/>
          <w:sz w:val="32"/>
          <w:szCs w:val="32"/>
          <w:lang w:val="en-GB" w:eastAsia="en-GB"/>
        </w:rPr>
        <w:t>programmer will use either a compiler or an interpreter to make the</w:t>
      </w:r>
      <w:r w:rsidRPr="45A97D90">
        <w:rPr>
          <w:rFonts w:ascii="Calibri" w:eastAsia="Times New Roman" w:hAnsi="Calibri" w:cs="Times New Roman"/>
          <w:sz w:val="32"/>
          <w:szCs w:val="32"/>
          <w:lang w:eastAsia="en-GB"/>
        </w:rPr>
        <w:t> </w:t>
      </w:r>
    </w:p>
    <w:p w14:paraId="2738A1E5" w14:textId="77777777" w:rsidR="00FC4711" w:rsidRPr="00FC4711" w:rsidRDefault="45A97D90" w:rsidP="45A97D9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 w:rsidRPr="45A97D90">
        <w:rPr>
          <w:rFonts w:ascii="Calibri" w:eastAsia="Times New Roman" w:hAnsi="Calibri" w:cs="Times New Roman"/>
          <w:sz w:val="32"/>
          <w:szCs w:val="32"/>
          <w:lang w:val="en-GB" w:eastAsia="en-GB"/>
        </w:rPr>
        <w:lastRenderedPageBreak/>
        <w:t>transla4on.</w:t>
      </w:r>
      <w:r w:rsidRPr="45A97D90">
        <w:rPr>
          <w:rFonts w:ascii="Calibri" w:eastAsia="Times New Roman" w:hAnsi="Calibri" w:cs="Times New Roman"/>
          <w:sz w:val="32"/>
          <w:szCs w:val="32"/>
          <w:lang w:eastAsia="en-GB"/>
        </w:rPr>
        <w:t> </w:t>
      </w:r>
    </w:p>
    <w:p w14:paraId="5043CB0F" w14:textId="77777777" w:rsidR="00FC4711" w:rsidRDefault="00FC4711" w:rsidP="00FC4711"/>
    <w:p w14:paraId="07459315" w14:textId="77777777" w:rsidR="002F6CEA" w:rsidRDefault="002F6CEA" w:rsidP="00FC4711"/>
    <w:p w14:paraId="6537F28F" w14:textId="77777777" w:rsidR="002F6CEA" w:rsidRDefault="002F6CEA" w:rsidP="00FC4711"/>
    <w:p w14:paraId="6DFB9E20" w14:textId="77777777" w:rsidR="002F6CEA" w:rsidRDefault="002F6CEA" w:rsidP="00FC4711"/>
    <w:p w14:paraId="70DF9E56" w14:textId="77777777" w:rsidR="002F6CEA" w:rsidRPr="00FC4711" w:rsidRDefault="002F6CEA" w:rsidP="00FC4711"/>
    <w:p w14:paraId="0B21A350" w14:textId="77777777" w:rsidR="00FE4316" w:rsidRDefault="45A97D90" w:rsidP="00FE4316">
      <w:pPr>
        <w:pStyle w:val="Heading2"/>
      </w:pPr>
      <w:bookmarkStart w:id="8" w:name="_Toc431296398"/>
      <w:r>
        <w:t>Exercise</w:t>
      </w:r>
      <w:bookmarkEnd w:id="8"/>
      <w:r>
        <w:t xml:space="preserve">s 3 </w:t>
      </w:r>
    </w:p>
    <w:p w14:paraId="2053CE80" w14:textId="77777777" w:rsidR="00FC4711" w:rsidRDefault="45A97D90" w:rsidP="45A97D90">
      <w:pPr>
        <w:rPr>
          <w:rStyle w:val="normaltextrun1"/>
          <w:rFonts w:ascii="Calibri" w:hAnsi="Calibri"/>
          <w:sz w:val="28"/>
          <w:szCs w:val="28"/>
        </w:rPr>
      </w:pPr>
      <w:r w:rsidRPr="45A97D90">
        <w:rPr>
          <w:rStyle w:val="normaltextrun1"/>
          <w:rFonts w:ascii="Calibri" w:hAnsi="Calibri"/>
          <w:sz w:val="28"/>
          <w:szCs w:val="28"/>
        </w:rPr>
        <w:t>Write a command in the Idle shell that says “Hello world</w:t>
      </w:r>
    </w:p>
    <w:p w14:paraId="145B5966" w14:textId="77777777" w:rsidR="00183BEF" w:rsidRDefault="00183BEF" w:rsidP="00FC4711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49536" behindDoc="0" locked="0" layoutInCell="1" allowOverlap="1" wp14:anchorId="7BED6ED7" wp14:editId="5EC21B33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6111240" cy="4648200"/>
            <wp:effectExtent l="0" t="0" r="3810" b="0"/>
            <wp:wrapThrough wrapText="bothSides">
              <wp:wrapPolygon edited="0">
                <wp:start x="0" y="0"/>
                <wp:lineTo x="0" y="21511"/>
                <wp:lineTo x="21546" y="21511"/>
                <wp:lineTo x="2154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7" t="793" r="26489" b="-793"/>
                    <a:stretch/>
                  </pic:blipFill>
                  <pic:spPr bwMode="auto">
                    <a:xfrm>
                      <a:off x="0" y="0"/>
                      <a:ext cx="611124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871BC" w14:textId="77777777" w:rsidR="00183BEF" w:rsidRPr="00FC4711" w:rsidRDefault="00183BEF" w:rsidP="00FC4711"/>
    <w:p w14:paraId="144A5D23" w14:textId="77777777" w:rsidR="004E0A9D" w:rsidRDefault="004E0A9D" w:rsidP="00FE4316">
      <w:pPr>
        <w:pStyle w:val="Heading1"/>
        <w:rPr>
          <w:rFonts w:asciiTheme="minorHAnsi" w:eastAsiaTheme="minorEastAsia" w:hAnsiTheme="minorHAnsi" w:cstheme="minorBidi"/>
          <w:bCs w:val="0"/>
          <w:i w:val="0"/>
          <w:color w:val="auto"/>
          <w:sz w:val="22"/>
          <w:szCs w:val="22"/>
        </w:rPr>
      </w:pPr>
    </w:p>
    <w:p w14:paraId="738610EB" w14:textId="77777777" w:rsidR="00B2656D" w:rsidRDefault="00B2656D" w:rsidP="00B2656D"/>
    <w:p w14:paraId="637805D2" w14:textId="77777777" w:rsidR="00B2656D" w:rsidRDefault="00B2656D" w:rsidP="00B2656D"/>
    <w:p w14:paraId="463F29E8" w14:textId="77777777" w:rsidR="00B2656D" w:rsidRDefault="00B2656D" w:rsidP="00B2656D"/>
    <w:p w14:paraId="3B7B4B86" w14:textId="77777777" w:rsidR="00B2656D" w:rsidRDefault="00B2656D" w:rsidP="00B2656D"/>
    <w:p w14:paraId="3A0FF5F2" w14:textId="77777777" w:rsidR="00B2656D" w:rsidRDefault="00B2656D" w:rsidP="00B2656D"/>
    <w:p w14:paraId="5630AD66" w14:textId="77777777" w:rsidR="00B2656D" w:rsidRDefault="00B2656D" w:rsidP="00B2656D"/>
    <w:p w14:paraId="61829076" w14:textId="77777777" w:rsidR="00B2656D" w:rsidRDefault="00B2656D" w:rsidP="00B2656D"/>
    <w:p w14:paraId="2BA226A1" w14:textId="77777777" w:rsidR="00B2656D" w:rsidRDefault="00B2656D" w:rsidP="00B2656D"/>
    <w:p w14:paraId="17AD93B2" w14:textId="77777777" w:rsidR="00B2656D" w:rsidRDefault="00B2656D" w:rsidP="00B2656D"/>
    <w:p w14:paraId="0DE4B5B7" w14:textId="77777777" w:rsidR="00B2656D" w:rsidRDefault="00B2656D" w:rsidP="00B2656D"/>
    <w:p w14:paraId="66204FF1" w14:textId="77777777" w:rsidR="00183BEF" w:rsidRDefault="00183BEF" w:rsidP="00B2656D"/>
    <w:p w14:paraId="2DBF0D7D" w14:textId="77777777" w:rsidR="00183BEF" w:rsidRDefault="00183BEF" w:rsidP="00B2656D"/>
    <w:p w14:paraId="6B62F1B3" w14:textId="77777777" w:rsidR="00183BEF" w:rsidRDefault="00183BEF" w:rsidP="00B2656D"/>
    <w:p w14:paraId="02F2C34E" w14:textId="77777777" w:rsidR="00183BEF" w:rsidRDefault="00183BEF" w:rsidP="00B2656D"/>
    <w:p w14:paraId="680A4E5D" w14:textId="77777777" w:rsidR="00183BEF" w:rsidRDefault="00183BEF" w:rsidP="00B2656D"/>
    <w:p w14:paraId="19219836" w14:textId="77777777" w:rsidR="002F6CEA" w:rsidRDefault="002F6CEA" w:rsidP="00B2656D"/>
    <w:p w14:paraId="296FEF7D" w14:textId="77777777" w:rsidR="002F6CEA" w:rsidRPr="00B2656D" w:rsidRDefault="002F6CEA" w:rsidP="00B2656D"/>
    <w:p w14:paraId="1E6CB9F8" w14:textId="77777777" w:rsidR="00183BEF" w:rsidRDefault="45A97D90" w:rsidP="00FE4316">
      <w:pPr>
        <w:pStyle w:val="Heading1"/>
      </w:pPr>
      <w:bookmarkStart w:id="9" w:name="_Toc431296399"/>
      <w:r>
        <w:t>Exercises 4</w:t>
      </w:r>
    </w:p>
    <w:p w14:paraId="6504B9E7" w14:textId="77777777" w:rsidR="00183BEF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sz w:val="28"/>
          <w:szCs w:val="28"/>
        </w:rPr>
        <w:t>4) Write a program that produces the following output: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0C1F8514" w14:textId="77777777" w:rsidR="00183BEF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sz w:val="28"/>
          <w:szCs w:val="28"/>
        </w:rPr>
        <w:t>Hello World</w:t>
      </w:r>
    </w:p>
    <w:p w14:paraId="7CAB0198" w14:textId="77777777" w:rsidR="00183BEF" w:rsidRDefault="45A97D90" w:rsidP="45A97D90">
      <w:pPr>
        <w:rPr>
          <w:rStyle w:val="normaltextrun1"/>
          <w:rFonts w:ascii="Calibri" w:hAnsi="Calibri"/>
          <w:sz w:val="28"/>
          <w:szCs w:val="28"/>
        </w:rPr>
      </w:pPr>
      <w:r w:rsidRPr="45A97D90">
        <w:rPr>
          <w:rStyle w:val="normaltextrun1"/>
          <w:rFonts w:ascii="Calibri" w:hAnsi="Calibri"/>
          <w:sz w:val="28"/>
          <w:szCs w:val="28"/>
        </w:rPr>
        <w:t>I am in my ISD class right now</w:t>
      </w:r>
    </w:p>
    <w:p w14:paraId="7194DBDC" w14:textId="77777777" w:rsidR="00183BEF" w:rsidRDefault="00183BEF" w:rsidP="00183BEF">
      <w:pPr>
        <w:rPr>
          <w:noProof/>
          <w:lang w:val="en-GB" w:eastAsia="en-GB"/>
        </w:rPr>
      </w:pPr>
    </w:p>
    <w:p w14:paraId="5771C7B5" w14:textId="77777777" w:rsidR="00183BEF" w:rsidRDefault="002F6CEA" w:rsidP="00183BEF">
      <w:pPr>
        <w:rPr>
          <w:rStyle w:val="normaltextrun1"/>
          <w:rFonts w:ascii="Calibri" w:hAnsi="Calibr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848" behindDoc="1" locked="0" layoutInCell="1" allowOverlap="1" wp14:anchorId="27A87818" wp14:editId="0513F6EE">
            <wp:simplePos x="0" y="0"/>
            <wp:positionH relativeFrom="column">
              <wp:posOffset>-95250</wp:posOffset>
            </wp:positionH>
            <wp:positionV relativeFrom="paragraph">
              <wp:posOffset>349250</wp:posOffset>
            </wp:positionV>
            <wp:extent cx="5543550" cy="4269105"/>
            <wp:effectExtent l="0" t="0" r="0" b="0"/>
            <wp:wrapTight wrapText="bothSides">
              <wp:wrapPolygon edited="0">
                <wp:start x="0" y="0"/>
                <wp:lineTo x="0" y="21494"/>
                <wp:lineTo x="21526" y="21494"/>
                <wp:lineTo x="2152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" t="1" r="25000" b="1585"/>
                    <a:stretch/>
                  </pic:blipFill>
                  <pic:spPr bwMode="auto">
                    <a:xfrm>
                      <a:off x="0" y="0"/>
                      <a:ext cx="5543550" cy="426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D0D3C" w14:textId="77777777" w:rsidR="00183BEF" w:rsidRPr="00183BEF" w:rsidRDefault="00183BEF" w:rsidP="00183BEF"/>
    <w:p w14:paraId="54CD245A" w14:textId="77777777" w:rsidR="00183BEF" w:rsidRDefault="00183BEF" w:rsidP="00183BEF"/>
    <w:p w14:paraId="1231BE67" w14:textId="77777777" w:rsidR="00183BEF" w:rsidRDefault="00183BEF" w:rsidP="00183BEF"/>
    <w:p w14:paraId="36FEB5B0" w14:textId="77777777" w:rsidR="00183BEF" w:rsidRDefault="00183BEF" w:rsidP="00183BEF"/>
    <w:p w14:paraId="30D7AA69" w14:textId="77777777" w:rsidR="00183BEF" w:rsidRDefault="00183BEF" w:rsidP="00183BEF"/>
    <w:p w14:paraId="7196D064" w14:textId="77777777" w:rsidR="00183BEF" w:rsidRDefault="00183BEF" w:rsidP="00183BEF"/>
    <w:p w14:paraId="34FF1C98" w14:textId="77777777" w:rsidR="00183BEF" w:rsidRDefault="00183BEF" w:rsidP="00183BEF"/>
    <w:p w14:paraId="6D072C0D" w14:textId="77777777" w:rsidR="00183BEF" w:rsidRDefault="00183BEF" w:rsidP="00183BEF"/>
    <w:p w14:paraId="48A21919" w14:textId="77777777" w:rsidR="002F6CEA" w:rsidRDefault="002F6CEA" w:rsidP="00183BEF"/>
    <w:p w14:paraId="6BD18F9B" w14:textId="77777777" w:rsidR="002F6CEA" w:rsidRDefault="002F6CEA" w:rsidP="00183BEF"/>
    <w:p w14:paraId="238601FE" w14:textId="77777777" w:rsidR="002F6CEA" w:rsidRDefault="002F6CEA" w:rsidP="00183BEF"/>
    <w:p w14:paraId="0F3CABC7" w14:textId="77777777" w:rsidR="002F6CEA" w:rsidRDefault="002F6CEA" w:rsidP="00183BEF"/>
    <w:p w14:paraId="5B08B5D1" w14:textId="77777777" w:rsidR="002F6CEA" w:rsidRDefault="002F6CEA" w:rsidP="00183BEF"/>
    <w:p w14:paraId="16DEB4AB" w14:textId="77777777" w:rsidR="002F6CEA" w:rsidRDefault="002F6CEA" w:rsidP="00183BEF"/>
    <w:p w14:paraId="0AD9C6F4" w14:textId="77777777" w:rsidR="00183BEF" w:rsidRDefault="00183BEF" w:rsidP="00183BEF"/>
    <w:p w14:paraId="4B1F511A" w14:textId="77777777" w:rsidR="00183BEF" w:rsidRDefault="00183BEF" w:rsidP="00183BEF"/>
    <w:p w14:paraId="65F9C3DC" w14:textId="77777777" w:rsidR="002F6CEA" w:rsidRDefault="002F6CEA" w:rsidP="00183BEF"/>
    <w:p w14:paraId="76534D86" w14:textId="77777777" w:rsidR="002F6CEA" w:rsidRDefault="45A97D90" w:rsidP="00FE4316">
      <w:pPr>
        <w:pStyle w:val="Heading1"/>
      </w:pPr>
      <w:r>
        <w:t>Exercises 5</w:t>
      </w:r>
    </w:p>
    <w:p w14:paraId="15AA318D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5A156DCA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color w:val="000000" w:themeColor="text1"/>
          <w:sz w:val="28"/>
          <w:szCs w:val="28"/>
        </w:rPr>
        <w:t>5) Write a program that asks the user for his/her name and produces an output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1D2B7C3E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color w:val="000000" w:themeColor="text1"/>
          <w:sz w:val="28"/>
          <w:szCs w:val="28"/>
        </w:rPr>
        <w:t>like: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1CE433C3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color w:val="000000" w:themeColor="text1"/>
          <w:sz w:val="28"/>
          <w:szCs w:val="28"/>
        </w:rPr>
        <w:t>Hi there, what is your name?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7FD8B5EC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color w:val="A7A7A7"/>
          <w:sz w:val="28"/>
          <w:szCs w:val="28"/>
        </w:rPr>
        <w:t>&gt;User input to be read&lt;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132501FA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color w:val="000000" w:themeColor="text1"/>
          <w:sz w:val="28"/>
          <w:szCs w:val="28"/>
        </w:rPr>
        <w:t>Hello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1FF23628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color w:val="000000" w:themeColor="text1"/>
          <w:sz w:val="28"/>
          <w:szCs w:val="28"/>
        </w:rPr>
        <w:lastRenderedPageBreak/>
        <w:t>“User name”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01A59321" w14:textId="77777777" w:rsidR="002F6CEA" w:rsidRDefault="45A97D90" w:rsidP="45A97D90">
      <w:pPr>
        <w:pStyle w:val="paragraph"/>
        <w:textAlignment w:val="baseline"/>
        <w:rPr>
          <w:lang w:val="en-US"/>
        </w:rPr>
      </w:pPr>
      <w:r w:rsidRPr="45A97D90">
        <w:rPr>
          <w:rStyle w:val="normaltextrun1"/>
          <w:rFonts w:ascii="Calibri" w:hAnsi="Calibri"/>
          <w:color w:val="000000" w:themeColor="text1"/>
          <w:sz w:val="28"/>
          <w:szCs w:val="28"/>
        </w:rPr>
        <w:t>How are you?</w:t>
      </w:r>
      <w:r w:rsidRPr="45A97D90">
        <w:rPr>
          <w:rStyle w:val="eop"/>
          <w:rFonts w:ascii="Calibri" w:hAnsi="Calibri"/>
          <w:sz w:val="28"/>
          <w:szCs w:val="28"/>
          <w:lang w:val="en-US"/>
        </w:rPr>
        <w:t> </w:t>
      </w:r>
    </w:p>
    <w:p w14:paraId="6214E990" w14:textId="77777777" w:rsidR="002F6CEA" w:rsidRDefault="002F6CEA" w:rsidP="45A97D90">
      <w:pPr>
        <w:pStyle w:val="paragraph"/>
        <w:textAlignment w:val="baseline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4BF02F97" wp14:editId="585E9689">
            <wp:simplePos x="0" y="0"/>
            <wp:positionH relativeFrom="column">
              <wp:posOffset>-124460</wp:posOffset>
            </wp:positionH>
            <wp:positionV relativeFrom="paragraph">
              <wp:posOffset>221615</wp:posOffset>
            </wp:positionV>
            <wp:extent cx="5647690" cy="4048125"/>
            <wp:effectExtent l="0" t="0" r="0" b="9525"/>
            <wp:wrapTight wrapText="bothSides">
              <wp:wrapPolygon edited="0">
                <wp:start x="0" y="0"/>
                <wp:lineTo x="0" y="21549"/>
                <wp:lineTo x="21493" y="21549"/>
                <wp:lineTo x="2149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5" t="44024" r="55503" b="12410"/>
                    <a:stretch/>
                  </pic:blipFill>
                  <pic:spPr bwMode="auto">
                    <a:xfrm>
                      <a:off x="0" y="0"/>
                      <a:ext cx="564769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14:paraId="5023141B" w14:textId="77777777" w:rsidR="002F6CEA" w:rsidRDefault="002F6CEA" w:rsidP="002F6CEA">
      <w:pPr>
        <w:pStyle w:val="paragraph"/>
        <w:textAlignment w:val="baseline"/>
        <w:rPr>
          <w:lang w:val="en-US"/>
        </w:rPr>
      </w:pPr>
    </w:p>
    <w:p w14:paraId="1F3B1409" w14:textId="77777777" w:rsidR="002F6CEA" w:rsidRDefault="002F6CEA" w:rsidP="002F6CEA">
      <w:pPr>
        <w:rPr>
          <w:noProof/>
          <w:lang w:val="en-GB" w:eastAsia="en-GB"/>
        </w:rPr>
      </w:pPr>
    </w:p>
    <w:p w14:paraId="562C75D1" w14:textId="77777777" w:rsidR="002F6CEA" w:rsidRDefault="002F6CEA" w:rsidP="002F6CEA">
      <w:pPr>
        <w:rPr>
          <w:noProof/>
          <w:lang w:val="en-GB" w:eastAsia="en-GB"/>
        </w:rPr>
      </w:pPr>
    </w:p>
    <w:p w14:paraId="664355AD" w14:textId="77777777" w:rsidR="002F6CEA" w:rsidRPr="002F6CEA" w:rsidRDefault="002F6CEA" w:rsidP="002F6CEA"/>
    <w:p w14:paraId="1A965116" w14:textId="77777777" w:rsidR="002F6CEA" w:rsidRDefault="002F6CEA" w:rsidP="00FE4316">
      <w:pPr>
        <w:pStyle w:val="Heading1"/>
      </w:pPr>
    </w:p>
    <w:p w14:paraId="7DF4E37C" w14:textId="77777777" w:rsidR="002F6CEA" w:rsidRDefault="002F6CEA" w:rsidP="00FE4316">
      <w:pPr>
        <w:pStyle w:val="Heading1"/>
      </w:pPr>
    </w:p>
    <w:p w14:paraId="44FB30F8" w14:textId="77777777" w:rsidR="002F6CEA" w:rsidRDefault="002F6CEA" w:rsidP="00FE4316">
      <w:pPr>
        <w:pStyle w:val="Heading1"/>
      </w:pPr>
    </w:p>
    <w:p w14:paraId="1DA6542E" w14:textId="77777777" w:rsidR="002F6CEA" w:rsidRDefault="002F6CEA" w:rsidP="00FE4316">
      <w:pPr>
        <w:pStyle w:val="Heading1"/>
      </w:pPr>
    </w:p>
    <w:p w14:paraId="3041E394" w14:textId="77777777" w:rsidR="002F6CEA" w:rsidRDefault="002F6CEA" w:rsidP="00FE4316">
      <w:pPr>
        <w:pStyle w:val="Heading1"/>
      </w:pPr>
    </w:p>
    <w:p w14:paraId="722B00AE" w14:textId="77777777" w:rsidR="002F6CEA" w:rsidRDefault="002F6CEA" w:rsidP="00FE4316">
      <w:pPr>
        <w:pStyle w:val="Heading1"/>
      </w:pPr>
    </w:p>
    <w:p w14:paraId="42C6D796" w14:textId="77777777" w:rsidR="002F6CEA" w:rsidRDefault="002F6CEA" w:rsidP="00FE4316">
      <w:pPr>
        <w:pStyle w:val="Heading1"/>
      </w:pPr>
    </w:p>
    <w:p w14:paraId="6E1831B3" w14:textId="77777777" w:rsidR="002F6CEA" w:rsidRDefault="002F6CEA" w:rsidP="002F6CEA"/>
    <w:p w14:paraId="54E11D2A" w14:textId="77777777" w:rsidR="002F6CEA" w:rsidRDefault="002F6CEA" w:rsidP="002F6CEA"/>
    <w:p w14:paraId="31126E5D" w14:textId="77777777" w:rsidR="002F6CEA" w:rsidRDefault="002F6CEA" w:rsidP="002F6CEA"/>
    <w:p w14:paraId="2DE403A5" w14:textId="77777777" w:rsidR="005C6054" w:rsidRDefault="005C6054" w:rsidP="002F6CEA"/>
    <w:p w14:paraId="62431CDC" w14:textId="77777777" w:rsidR="005C6054" w:rsidRDefault="005C6054" w:rsidP="002F6CEA"/>
    <w:p w14:paraId="49E398E2" w14:textId="77777777" w:rsidR="005C6054" w:rsidRDefault="005C6054" w:rsidP="002F6CEA"/>
    <w:p w14:paraId="16287F21" w14:textId="77777777" w:rsidR="005C6054" w:rsidRPr="002F6CEA" w:rsidRDefault="005C6054" w:rsidP="002F6CEA"/>
    <w:p w14:paraId="6CE4141E" w14:textId="77777777" w:rsidR="00FE4316" w:rsidRDefault="45A97D90" w:rsidP="00FE4316">
      <w:pPr>
        <w:pStyle w:val="Heading1"/>
      </w:pPr>
      <w:r>
        <w:lastRenderedPageBreak/>
        <w:t>Week 3</w:t>
      </w:r>
      <w:bookmarkEnd w:id="9"/>
    </w:p>
    <w:p w14:paraId="161EA4B9" w14:textId="77777777" w:rsidR="00FE4316" w:rsidRDefault="45A97D90" w:rsidP="00FE4316">
      <w:r>
        <w:t xml:space="preserve">Some overview of the topics covered by the lecture and the exercises. Not too much, may be a paragraph. </w:t>
      </w:r>
    </w:p>
    <w:p w14:paraId="171E253C" w14:textId="77777777" w:rsidR="000E4F9F" w:rsidRDefault="45A97D90" w:rsidP="000E4F9F">
      <w:pPr>
        <w:pStyle w:val="Heading2"/>
      </w:pPr>
      <w:r>
        <w:t>Exercises 2</w:t>
      </w:r>
    </w:p>
    <w:p w14:paraId="5BE93A62" w14:textId="77777777" w:rsidR="000E4F9F" w:rsidRDefault="000E4F9F" w:rsidP="00FE4316"/>
    <w:p w14:paraId="384BA73E" w14:textId="77777777" w:rsidR="005C6054" w:rsidRDefault="005C6054" w:rsidP="005C6054">
      <w:pPr>
        <w:pStyle w:val="Default"/>
      </w:pPr>
    </w:p>
    <w:p w14:paraId="45FF2F62" w14:textId="77777777" w:rsidR="005C6054" w:rsidRPr="005C6054" w:rsidRDefault="005C6054" w:rsidP="45A97D90">
      <w:pPr>
        <w:pStyle w:val="Default"/>
        <w:numPr>
          <w:ilvl w:val="1"/>
          <w:numId w:val="9"/>
        </w:numPr>
        <w:rPr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6944" behindDoc="1" locked="0" layoutInCell="1" allowOverlap="1" wp14:anchorId="2B7E0F12" wp14:editId="1E14E1A2">
            <wp:simplePos x="0" y="0"/>
            <wp:positionH relativeFrom="column">
              <wp:posOffset>421640</wp:posOffset>
            </wp:positionH>
            <wp:positionV relativeFrom="paragraph">
              <wp:posOffset>537845</wp:posOffset>
            </wp:positionV>
            <wp:extent cx="5318760" cy="2382520"/>
            <wp:effectExtent l="0" t="0" r="0" b="0"/>
            <wp:wrapTight wrapText="bothSides">
              <wp:wrapPolygon edited="0">
                <wp:start x="2011" y="1209"/>
                <wp:lineTo x="2011" y="21416"/>
                <wp:lineTo x="21507" y="21416"/>
                <wp:lineTo x="21507" y="1209"/>
                <wp:lineTo x="2011" y="120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93" t="-7198" r="10466" b="4902"/>
                    <a:stretch/>
                  </pic:blipFill>
                  <pic:spPr bwMode="auto">
                    <a:xfrm>
                      <a:off x="0" y="0"/>
                      <a:ext cx="5318760" cy="238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6054">
        <w:rPr>
          <w:sz w:val="28"/>
          <w:szCs w:val="28"/>
        </w:rPr>
        <w:t xml:space="preserve">Write a program that asks for two numbers (Python has all the basic mathematical functions in place, like +,- etc.), adds them up and displays the result. </w:t>
      </w:r>
    </w:p>
    <w:p w14:paraId="34B3F2EB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7D34F5C7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0B4020A7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1D7B270A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4F904CB7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06971CD3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2A1F701D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03EFCA41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5F96A722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5B95CD12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5220BBB2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13CB595B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6D9C8D39" w14:textId="77777777" w:rsidR="005C6054" w:rsidRDefault="005C6054" w:rsidP="005C6054">
      <w:pPr>
        <w:pStyle w:val="Default"/>
        <w:ind w:left="1440"/>
        <w:rPr>
          <w:sz w:val="28"/>
          <w:szCs w:val="28"/>
        </w:rPr>
      </w:pPr>
    </w:p>
    <w:p w14:paraId="675E05EE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2FC17F8B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0A4F7224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5AE48A43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50F40DEB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77A52294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007DCDA8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450EA2D7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3DD355C9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1A81F0B1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717AAFBA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56EE48EE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2908EB2C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121FD38A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1FE2DD96" w14:textId="77777777" w:rsidR="000E4F9F" w:rsidRDefault="000E4F9F" w:rsidP="005C6054">
      <w:pPr>
        <w:pStyle w:val="Default"/>
        <w:ind w:left="1440"/>
        <w:rPr>
          <w:sz w:val="28"/>
          <w:szCs w:val="28"/>
        </w:rPr>
      </w:pPr>
    </w:p>
    <w:p w14:paraId="5D606631" w14:textId="77777777" w:rsidR="005C6054" w:rsidRDefault="45A97D90" w:rsidP="45A97D90">
      <w:pPr>
        <w:pStyle w:val="Default"/>
        <w:rPr>
          <w:sz w:val="28"/>
          <w:szCs w:val="28"/>
        </w:rPr>
      </w:pPr>
      <w:r w:rsidRPr="45A97D90">
        <w:rPr>
          <w:sz w:val="28"/>
          <w:szCs w:val="28"/>
        </w:rPr>
        <w:t xml:space="preserve">2) Answer the questions by implementing the code and run it. </w:t>
      </w:r>
    </w:p>
    <w:p w14:paraId="288A9AA6" w14:textId="77777777" w:rsidR="005C6054" w:rsidRDefault="45A97D90" w:rsidP="45A97D90">
      <w:pPr>
        <w:pStyle w:val="Default"/>
        <w:numPr>
          <w:ilvl w:val="0"/>
          <w:numId w:val="11"/>
        </w:numPr>
        <w:rPr>
          <w:sz w:val="28"/>
          <w:szCs w:val="28"/>
        </w:rPr>
      </w:pPr>
      <w:r w:rsidRPr="45A97D90">
        <w:rPr>
          <w:sz w:val="28"/>
          <w:szCs w:val="28"/>
        </w:rPr>
        <w:t xml:space="preserve">a) What will the output be from the following code? </w:t>
      </w:r>
    </w:p>
    <w:p w14:paraId="27357532" w14:textId="77777777" w:rsidR="005C6054" w:rsidRDefault="005C6054" w:rsidP="005C6054">
      <w:pPr>
        <w:pStyle w:val="Default"/>
        <w:rPr>
          <w:sz w:val="28"/>
          <w:szCs w:val="28"/>
        </w:rPr>
      </w:pPr>
    </w:p>
    <w:p w14:paraId="250E49DB" w14:textId="77777777" w:rsidR="005C6054" w:rsidRDefault="45A97D90" w:rsidP="005C6054">
      <w:r w:rsidRPr="45A97D90">
        <w:rPr>
          <w:sz w:val="28"/>
          <w:szCs w:val="28"/>
        </w:rPr>
        <w:t>num = 4</w:t>
      </w:r>
    </w:p>
    <w:p w14:paraId="07F023C8" w14:textId="77777777" w:rsidR="000E4F9F" w:rsidRDefault="000E4F9F" w:rsidP="00FE4316">
      <w:pPr>
        <w:rPr>
          <w:noProof/>
          <w:lang w:val="en-GB" w:eastAsia="en-GB"/>
        </w:rPr>
      </w:pPr>
    </w:p>
    <w:p w14:paraId="4BDB5498" w14:textId="77777777" w:rsidR="002F6CEA" w:rsidRDefault="000E4F9F" w:rsidP="00FE4316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573651D" wp14:editId="31523902">
            <wp:extent cx="4668520" cy="3495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68" r="23095" b="2928"/>
                    <a:stretch/>
                  </pic:blipFill>
                  <pic:spPr bwMode="auto">
                    <a:xfrm>
                      <a:off x="0" y="0"/>
                      <a:ext cx="4668520" cy="349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6C19D" w14:textId="77777777" w:rsidR="00183BEF" w:rsidRDefault="00183BEF" w:rsidP="00FE4316"/>
    <w:p w14:paraId="74869460" w14:textId="77777777" w:rsidR="000E4F9F" w:rsidRDefault="000E4F9F" w:rsidP="00FE4316"/>
    <w:p w14:paraId="187F57B8" w14:textId="77777777" w:rsidR="000E4F9F" w:rsidRDefault="000E4F9F" w:rsidP="00FE4316"/>
    <w:p w14:paraId="54738AF4" w14:textId="77777777" w:rsidR="000E4F9F" w:rsidRDefault="000E4F9F" w:rsidP="00FE4316"/>
    <w:p w14:paraId="46ABBD8F" w14:textId="77777777" w:rsidR="000E4F9F" w:rsidRDefault="000E4F9F" w:rsidP="00FE4316"/>
    <w:p w14:paraId="06BBA33E" w14:textId="77777777" w:rsidR="000E4F9F" w:rsidRDefault="000E4F9F" w:rsidP="00FE4316"/>
    <w:p w14:paraId="52447D5B" w14:textId="77777777" w:rsidR="00FE4316" w:rsidRDefault="45A97D90" w:rsidP="00FE4316">
      <w:pPr>
        <w:pStyle w:val="Heading2"/>
      </w:pPr>
      <w:bookmarkStart w:id="10" w:name="_Toc431296400"/>
      <w:r>
        <w:lastRenderedPageBreak/>
        <w:t xml:space="preserve">Exercises </w:t>
      </w:r>
      <w:bookmarkEnd w:id="10"/>
      <w:r>
        <w:t>2</w:t>
      </w:r>
    </w:p>
    <w:p w14:paraId="464FCBC1" w14:textId="77777777" w:rsidR="000E4F9F" w:rsidRPr="000E4F9F" w:rsidRDefault="000E4F9F" w:rsidP="000E4F9F"/>
    <w:p w14:paraId="1E677AFD" w14:textId="77777777" w:rsidR="000E4F9F" w:rsidRPr="000E4F9F" w:rsidRDefault="000E4F9F" w:rsidP="000E4F9F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B5BE7BA" wp14:editId="07777777">
                <wp:simplePos x="0" y="0"/>
                <wp:positionH relativeFrom="column">
                  <wp:posOffset>787400</wp:posOffset>
                </wp:positionH>
                <wp:positionV relativeFrom="paragraph">
                  <wp:posOffset>1927225</wp:posOffset>
                </wp:positionV>
                <wp:extent cx="1214120" cy="416560"/>
                <wp:effectExtent l="19050" t="19050" r="24130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416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1DF0F" w14:textId="77777777" w:rsidR="000E4F9F" w:rsidRDefault="000E4F9F" w:rsidP="000E4F9F">
                            <w:pPr>
                              <w:jc w:val="center"/>
                            </w:pPr>
                            <w:r>
                              <w:t xml:space="preserve">Single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BE7BA" id="Rectangle 15" o:spid="_x0000_s1026" style="position:absolute;margin-left:62pt;margin-top:151.75pt;width:95.6pt;height:32.8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" fillcolor="#6076b4 [3204]" strokecolor="#2c385d [1604]" strokeweight="2.25pt">
                <v:textbox>
                  <w:txbxContent>
                    <w:p w14:paraId="2FE1DF0F" w14:textId="77777777" w:rsidR="000E4F9F" w:rsidRDefault="000E4F9F" w:rsidP="000E4F9F">
                      <w:pPr>
                        <w:jc w:val="center"/>
                      </w:pPr>
                      <w:r>
                        <w:t xml:space="preserve">Single number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C1B442D" wp14:editId="07777777">
                <wp:simplePos x="0" y="0"/>
                <wp:positionH relativeFrom="column">
                  <wp:posOffset>477520</wp:posOffset>
                </wp:positionH>
                <wp:positionV relativeFrom="paragraph">
                  <wp:posOffset>906145</wp:posOffset>
                </wp:positionV>
                <wp:extent cx="325120" cy="955040"/>
                <wp:effectExtent l="0" t="0" r="74930" b="5461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955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4B5F92A7">
              <v:shapetype id="_x0000_t32" coordsize="21600,21600" o:oned="t" filled="f" o:spt="32" path="m,l21600,21600e" w14:anchorId="6AA7C700">
                <v:path fillok="f" arrowok="t" o:connecttype="none"/>
                <o:lock v:ext="edit" shapetype="t"/>
              </v:shapetype>
              <v:shape id="Straight Arrow Connector 14" style="position:absolute;margin-left:37.6pt;margin-top:71.35pt;width:25.6pt;height:75.2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66daf [3044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E8A5C72" wp14:editId="07777777">
                <wp:simplePos x="0" y="0"/>
                <wp:positionH relativeFrom="column">
                  <wp:posOffset>2402840</wp:posOffset>
                </wp:positionH>
                <wp:positionV relativeFrom="paragraph">
                  <wp:posOffset>1251585</wp:posOffset>
                </wp:positionV>
                <wp:extent cx="970280" cy="548640"/>
                <wp:effectExtent l="19050" t="19050" r="2032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14958B" w14:textId="77777777" w:rsidR="000E4F9F" w:rsidRDefault="000E4F9F" w:rsidP="000E4F9F">
                            <w:pPr>
                              <w:rPr>
                                <w:noProof/>
                                <w:lang w:val="en-GB" w:eastAsia="en-GB"/>
                              </w:rPr>
                            </w:pPr>
                            <w:r>
                              <w:rPr>
                                <w:noProof/>
                                <w:lang w:val="en-GB" w:eastAsia="en-GB"/>
                              </w:rPr>
                              <w:t xml:space="preserve">Is show the decimal point  </w:t>
                            </w:r>
                          </w:p>
                          <w:p w14:paraId="5C8C6B09" w14:textId="77777777" w:rsidR="000E4F9F" w:rsidRDefault="000E4F9F" w:rsidP="000E4F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A5C72" id="Rectangle 13" o:spid="_x0000_s1027" style="position:absolute;margin-left:189.2pt;margin-top:98.55pt;width:76.4pt;height:43.2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" fillcolor="#6076b4 [3204]" strokecolor="#2c385d [1604]" strokeweight="2.25pt">
                <v:textbox>
                  <w:txbxContent>
                    <w:p w14:paraId="2E14958B" w14:textId="77777777" w:rsidR="000E4F9F" w:rsidRDefault="000E4F9F" w:rsidP="000E4F9F">
                      <w:pPr>
                        <w:rPr>
                          <w:noProof/>
                          <w:lang w:val="en-GB" w:eastAsia="en-GB"/>
                        </w:rPr>
                      </w:pPr>
                      <w:r>
                        <w:rPr>
                          <w:noProof/>
                          <w:lang w:val="en-GB" w:eastAsia="en-GB"/>
                        </w:rPr>
                        <w:t xml:space="preserve">Is show the decimal point  </w:t>
                      </w:r>
                    </w:p>
                    <w:p w14:paraId="5C8C6B09" w14:textId="77777777" w:rsidR="000E4F9F" w:rsidRDefault="000E4F9F" w:rsidP="000E4F9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26DA1DA" wp14:editId="07777777">
                <wp:simplePos x="0" y="0"/>
                <wp:positionH relativeFrom="column">
                  <wp:posOffset>1417320</wp:posOffset>
                </wp:positionH>
                <wp:positionV relativeFrom="paragraph">
                  <wp:posOffset>794385</wp:posOffset>
                </wp:positionV>
                <wp:extent cx="858520" cy="487680"/>
                <wp:effectExtent l="0" t="0" r="7493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52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5282C092">
              <v:shape id="Straight Arrow Connector 12" style="position:absolute;margin-left:111.6pt;margin-top:62.55pt;width:67.6pt;height:38.4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66daf [3044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" w14:anchorId="559F3196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71423A65" wp14:editId="45E68593">
            <wp:extent cx="64008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F136" w14:textId="77777777" w:rsidR="000E4F9F" w:rsidRPr="000E4F9F" w:rsidRDefault="000E4F9F" w:rsidP="000E4F9F"/>
    <w:p w14:paraId="18C764BB" w14:textId="77777777" w:rsidR="00490E06" w:rsidRDefault="45A97D90" w:rsidP="00FE4316">
      <w:pPr>
        <w:pStyle w:val="Heading2"/>
      </w:pPr>
      <w:bookmarkStart w:id="11" w:name="_Toc431296401"/>
      <w:r>
        <w:t xml:space="preserve">Exercises </w:t>
      </w:r>
      <w:bookmarkEnd w:id="11"/>
      <w:r>
        <w:t xml:space="preserve">3 </w:t>
      </w:r>
    </w:p>
    <w:p w14:paraId="219E8C81" w14:textId="77777777" w:rsidR="00FE4316" w:rsidRPr="00490E06" w:rsidRDefault="45A97D90" w:rsidP="45A97D90">
      <w:pPr>
        <w:pStyle w:val="Heading2"/>
        <w:rPr>
          <w:color w:val="auto"/>
        </w:rPr>
      </w:pPr>
      <w:r w:rsidRPr="45A97D90">
        <w:rPr>
          <w:color w:val="auto"/>
        </w:rPr>
        <w:t xml:space="preserve">AreaOfRectangle:  Is better one to was because is using camel case which were the first letter variable lower case and the word start with up case letter  </w:t>
      </w:r>
    </w:p>
    <w:p w14:paraId="4712C64F" w14:textId="77777777" w:rsidR="00FE4316" w:rsidRDefault="45A97D90" w:rsidP="00FE4316">
      <w:pPr>
        <w:pStyle w:val="Heading2"/>
      </w:pPr>
      <w:bookmarkStart w:id="12" w:name="_Toc431296402"/>
      <w:r>
        <w:t>Exercise</w:t>
      </w:r>
      <w:bookmarkEnd w:id="12"/>
      <w:r>
        <w:t xml:space="preserve">s 4 </w:t>
      </w:r>
    </w:p>
    <w:p w14:paraId="56569589" w14:textId="77777777" w:rsidR="00490E06" w:rsidRDefault="45A97D90" w:rsidP="45A97D90">
      <w:pPr>
        <w:rPr>
          <w:sz w:val="28"/>
          <w:szCs w:val="28"/>
        </w:rPr>
      </w:pPr>
      <w:r w:rsidRPr="45A97D90">
        <w:rPr>
          <w:sz w:val="28"/>
          <w:szCs w:val="28"/>
        </w:rPr>
        <w:t xml:space="preserve">apple APPLE  </w:t>
      </w:r>
      <w:r w:rsidRPr="45A97D90">
        <w:rPr>
          <w:sz w:val="28"/>
          <w:szCs w:val="28"/>
          <w:highlight w:val="yellow"/>
        </w:rPr>
        <w:t>Apple2</w:t>
      </w:r>
      <w:r w:rsidRPr="45A97D90">
        <w:rPr>
          <w:sz w:val="28"/>
          <w:szCs w:val="28"/>
        </w:rPr>
        <w:t xml:space="preserve">  </w:t>
      </w:r>
      <w:r w:rsidRPr="45A97D90">
        <w:rPr>
          <w:sz w:val="28"/>
          <w:szCs w:val="28"/>
          <w:highlight w:val="yellow"/>
        </w:rPr>
        <w:t>1Apple</w:t>
      </w:r>
      <w:r w:rsidRPr="45A97D90">
        <w:rPr>
          <w:sz w:val="28"/>
          <w:szCs w:val="28"/>
        </w:rPr>
        <w:t xml:space="preserve"> account number account_number account.number accountNumber fred Fred return return_value </w:t>
      </w:r>
      <w:r w:rsidRPr="45A97D90">
        <w:rPr>
          <w:sz w:val="28"/>
          <w:szCs w:val="28"/>
          <w:highlight w:val="yellow"/>
        </w:rPr>
        <w:t>5Return</w:t>
      </w:r>
      <w:r w:rsidRPr="45A97D90">
        <w:rPr>
          <w:sz w:val="28"/>
          <w:szCs w:val="28"/>
        </w:rPr>
        <w:t xml:space="preserve"> GreatBigVariable greatBigVariable great_big_variable great.big.variable</w:t>
      </w:r>
    </w:p>
    <w:p w14:paraId="087E67BE" w14:textId="77777777" w:rsidR="00490E06" w:rsidRPr="00490E06" w:rsidRDefault="45A97D90" w:rsidP="00490E06">
      <w:r w:rsidRPr="45A97D90">
        <w:rPr>
          <w:sz w:val="28"/>
          <w:szCs w:val="28"/>
        </w:rPr>
        <w:t>the highlight is not allowed because everything start with number or start with caplet letter is can’t be used or can’t be accepted.</w:t>
      </w:r>
    </w:p>
    <w:p w14:paraId="62199465" w14:textId="77777777" w:rsidR="00490E06" w:rsidRPr="00490E06" w:rsidRDefault="00490E06" w:rsidP="00490E06"/>
    <w:p w14:paraId="0DA123B1" w14:textId="77777777" w:rsidR="004E0A9D" w:rsidRDefault="004E0A9D" w:rsidP="00FE4316"/>
    <w:p w14:paraId="4C4CEA3D" w14:textId="77777777" w:rsidR="00B2656D" w:rsidRDefault="00B2656D" w:rsidP="00FE4316"/>
    <w:p w14:paraId="50895670" w14:textId="77777777" w:rsidR="00B2656D" w:rsidRDefault="00B2656D" w:rsidP="00FE4316"/>
    <w:p w14:paraId="38C1F859" w14:textId="77777777" w:rsidR="00B2656D" w:rsidRDefault="00B2656D" w:rsidP="00FE4316"/>
    <w:p w14:paraId="0C8FE7CE" w14:textId="77777777" w:rsidR="00B2656D" w:rsidRDefault="00B2656D" w:rsidP="00FE4316"/>
    <w:p w14:paraId="41004F19" w14:textId="77777777" w:rsidR="00B2656D" w:rsidRDefault="00B2656D" w:rsidP="00FE4316"/>
    <w:p w14:paraId="67C0C651" w14:textId="77777777" w:rsidR="00B2656D" w:rsidRDefault="00B2656D" w:rsidP="00FE4316"/>
    <w:p w14:paraId="308D56CC" w14:textId="77777777" w:rsidR="00B2656D" w:rsidRDefault="00B2656D" w:rsidP="00FE4316"/>
    <w:p w14:paraId="797E50C6" w14:textId="77777777" w:rsidR="00B2656D" w:rsidRDefault="00B2656D" w:rsidP="00FE4316"/>
    <w:p w14:paraId="7B04FA47" w14:textId="77777777" w:rsidR="00B2656D" w:rsidRDefault="00B2656D" w:rsidP="00FE4316"/>
    <w:p w14:paraId="568C698B" w14:textId="77777777" w:rsidR="00B2656D" w:rsidRDefault="00B2656D" w:rsidP="00FE4316"/>
    <w:p w14:paraId="1A939487" w14:textId="77777777" w:rsidR="00B2656D" w:rsidRDefault="00B2656D" w:rsidP="00FE4316"/>
    <w:p w14:paraId="2814EC71" w14:textId="5E43CD44" w:rsidR="004E0A9D" w:rsidRDefault="45A97D90" w:rsidP="004E0A9D">
      <w:pPr>
        <w:pStyle w:val="Heading1"/>
      </w:pPr>
      <w:bookmarkStart w:id="13" w:name="_Toc431296403"/>
      <w:r>
        <w:t>Week</w:t>
      </w:r>
      <w:bookmarkEnd w:id="13"/>
      <w:r w:rsidR="008451E2">
        <w:t>4</w:t>
      </w:r>
    </w:p>
    <w:p w14:paraId="62121019" w14:textId="0E936F6E" w:rsidR="00FE4316" w:rsidRDefault="45A97D90" w:rsidP="00FE4316">
      <w:pPr>
        <w:pStyle w:val="Heading2"/>
      </w:pPr>
      <w:bookmarkStart w:id="14" w:name="_Toc431296404"/>
      <w:r>
        <w:t>Exercises 1</w:t>
      </w:r>
      <w:bookmarkEnd w:id="14"/>
    </w:p>
    <w:p w14:paraId="2A2747C0" w14:textId="77777777" w:rsidR="008451E2" w:rsidRDefault="008451E2" w:rsidP="00845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1. Explain the mistake in the following code:</w:t>
      </w:r>
    </w:p>
    <w:p w14:paraId="3FF85B01" w14:textId="77777777" w:rsidR="008451E2" w:rsidRDefault="008451E2" w:rsidP="00845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radius = input("Radius:")</w:t>
      </w:r>
    </w:p>
    <w:p w14:paraId="35C80F6E" w14:textId="77777777" w:rsidR="008451E2" w:rsidRDefault="008451E2" w:rsidP="00845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x = 3.14</w:t>
      </w:r>
    </w:p>
    <w:p w14:paraId="5704AF2C" w14:textId="77777777" w:rsidR="008451E2" w:rsidRDefault="008451E2" w:rsidP="00845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pi = x</w:t>
      </w:r>
    </w:p>
    <w:p w14:paraId="1146A819" w14:textId="7875E057" w:rsidR="008451E2" w:rsidRDefault="008451E2" w:rsidP="008451E2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area = pi * radius ** 2</w:t>
      </w:r>
    </w:p>
    <w:p w14:paraId="78D9A0AD" w14:textId="77777777" w:rsidR="008451E2" w:rsidRDefault="008451E2" w:rsidP="008451E2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the error code between the number 2</w:t>
      </w:r>
    </w:p>
    <w:p w14:paraId="32E0C209" w14:textId="77777777" w:rsidR="008451E2" w:rsidRDefault="008451E2" w:rsidP="008451E2">
      <w:pPr>
        <w:rPr>
          <w:rFonts w:ascii="Calibri" w:hAnsi="Calibri" w:cs="Calibri"/>
          <w:sz w:val="28"/>
          <w:szCs w:val="28"/>
          <w:lang w:val="en-GB"/>
        </w:rPr>
      </w:pPr>
    </w:p>
    <w:p w14:paraId="07881AAE" w14:textId="77777777" w:rsidR="008451E2" w:rsidRDefault="008451E2" w:rsidP="008451E2">
      <w:pPr>
        <w:rPr>
          <w:rFonts w:ascii="Calibri" w:hAnsi="Calibri" w:cs="Calibri"/>
          <w:sz w:val="28"/>
          <w:szCs w:val="28"/>
          <w:lang w:val="en-GB"/>
        </w:rPr>
      </w:pPr>
    </w:p>
    <w:p w14:paraId="463620F4" w14:textId="77777777" w:rsidR="008451E2" w:rsidRDefault="008451E2" w:rsidP="008451E2">
      <w:pPr>
        <w:rPr>
          <w:rFonts w:ascii="Calibri" w:hAnsi="Calibri" w:cs="Calibri"/>
          <w:sz w:val="28"/>
          <w:szCs w:val="28"/>
          <w:lang w:val="en-GB"/>
        </w:rPr>
      </w:pPr>
    </w:p>
    <w:p w14:paraId="7C7AB76A" w14:textId="77777777" w:rsidR="008451E2" w:rsidRDefault="008451E2" w:rsidP="008451E2">
      <w:pPr>
        <w:rPr>
          <w:rFonts w:ascii="Calibri" w:hAnsi="Calibri" w:cs="Calibri"/>
          <w:sz w:val="28"/>
          <w:szCs w:val="28"/>
          <w:lang w:val="en-GB"/>
        </w:rPr>
      </w:pPr>
    </w:p>
    <w:p w14:paraId="5D2C5F77" w14:textId="6421B71D" w:rsidR="008451E2" w:rsidRPr="008451E2" w:rsidRDefault="008451E2" w:rsidP="008451E2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lastRenderedPageBreak/>
        <w:t xml:space="preserve"> </w:t>
      </w:r>
    </w:p>
    <w:p w14:paraId="6C56E1C8" w14:textId="5FE1963A" w:rsidR="008451E2" w:rsidRDefault="008451E2" w:rsidP="008451E2">
      <w:pPr>
        <w:pStyle w:val="Heading2"/>
      </w:pPr>
      <w:r>
        <w:t>Exercises 2</w:t>
      </w:r>
    </w:p>
    <w:p w14:paraId="7F1FEB73" w14:textId="77777777" w:rsidR="008451E2" w:rsidRDefault="008451E2" w:rsidP="008451E2">
      <w:pPr>
        <w:autoSpaceDE w:val="0"/>
        <w:autoSpaceDN w:val="0"/>
        <w:adjustRightInd w:val="0"/>
        <w:spacing w:after="0" w:line="240" w:lineRule="auto"/>
      </w:pPr>
    </w:p>
    <w:p w14:paraId="18EAD069" w14:textId="61C935C0" w:rsidR="008451E2" w:rsidRDefault="008451E2" w:rsidP="00845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x = 4</w:t>
      </w:r>
    </w:p>
    <w:p w14:paraId="034A17FA" w14:textId="77777777" w:rsidR="008451E2" w:rsidRDefault="008451E2" w:rsidP="008451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y = 5</w:t>
      </w:r>
    </w:p>
    <w:p w14:paraId="74801132" w14:textId="4C867E67" w:rsidR="00FE4316" w:rsidRPr="008451E2" w:rsidRDefault="008451E2" w:rsidP="008451E2">
      <w:pPr>
        <w:pStyle w:val="Heading2"/>
        <w:rPr>
          <w:color w:val="000000" w:themeColor="text1"/>
        </w:rPr>
      </w:pPr>
      <w:r w:rsidRPr="008451E2">
        <w:rPr>
          <w:rFonts w:ascii="Calibri" w:hAnsi="Calibri" w:cs="Calibri"/>
          <w:color w:val="000000" w:themeColor="text1"/>
          <w:szCs w:val="28"/>
          <w:lang w:val="en-GB"/>
        </w:rPr>
        <w:t>a = 3(x + y)</w:t>
      </w:r>
    </w:p>
    <w:p w14:paraId="6AA258D8" w14:textId="77777777" w:rsidR="004E0A9D" w:rsidRDefault="004E0A9D" w:rsidP="004E0A9D"/>
    <w:p w14:paraId="6FFBD3EC" w14:textId="69A7B819" w:rsidR="004E0A9D" w:rsidRDefault="008451E2" w:rsidP="004E0A9D">
      <w:r>
        <w:t xml:space="preserve">the code mistake between number 3 </w:t>
      </w:r>
    </w:p>
    <w:p w14:paraId="7D82CEB6" w14:textId="308EE596" w:rsidR="008451E2" w:rsidRDefault="008451E2" w:rsidP="008451E2">
      <w:pPr>
        <w:pStyle w:val="Heading2"/>
      </w:pPr>
      <w:r>
        <w:t>Exercises 3</w:t>
      </w:r>
    </w:p>
    <w:p w14:paraId="750A7734" w14:textId="77777777" w:rsidR="009C1633" w:rsidRPr="009C1633" w:rsidRDefault="009C1633" w:rsidP="009C1633"/>
    <w:p w14:paraId="1023902A" w14:textId="77777777" w:rsidR="009C1633" w:rsidRDefault="009C1633" w:rsidP="009C163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Explain the mistake in the following code:</w:t>
      </w:r>
    </w:p>
    <w:p w14:paraId="3D6317AA" w14:textId="61B3F66C" w:rsidR="008451E2" w:rsidRDefault="009C1633" w:rsidP="009C1633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radius = input (float ("Enter the radius:"))</w:t>
      </w:r>
    </w:p>
    <w:p w14:paraId="50017562" w14:textId="3A68AA9B" w:rsidR="009C1633" w:rsidRDefault="009C1633" w:rsidP="009C1633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 xml:space="preserve">The mistake is the float meant to be before the input. </w:t>
      </w:r>
    </w:p>
    <w:p w14:paraId="1D315DAA" w14:textId="76F69852" w:rsidR="009C1633" w:rsidRDefault="00F664BB" w:rsidP="009C1633">
      <w:pPr>
        <w:pStyle w:val="Heading2"/>
      </w:pPr>
      <w:r>
        <w:t>Exercises 4</w:t>
      </w:r>
    </w:p>
    <w:p w14:paraId="0EB18E83" w14:textId="77777777" w:rsidR="009C1633" w:rsidRPr="009C1633" w:rsidRDefault="009C1633" w:rsidP="009C1633"/>
    <w:p w14:paraId="4EB53726" w14:textId="77777777" w:rsidR="009C1633" w:rsidRDefault="009C1633" w:rsidP="009C163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 xml:space="preserve"> Why does this code not calculate the average?</w:t>
      </w:r>
    </w:p>
    <w:p w14:paraId="6D3728C1" w14:textId="340D69AE" w:rsidR="0059639D" w:rsidRDefault="009C1633" w:rsidP="009C1633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print (3 + 4 + 5</w:t>
      </w:r>
      <w:r w:rsidR="0059639D">
        <w:rPr>
          <w:rFonts w:ascii="Calibri" w:hAnsi="Calibri" w:cs="Calibri"/>
          <w:sz w:val="28"/>
          <w:szCs w:val="28"/>
          <w:lang w:val="en-GB"/>
        </w:rPr>
        <w:t>)</w:t>
      </w:r>
      <w:r>
        <w:rPr>
          <w:rFonts w:ascii="Calibri" w:hAnsi="Calibri" w:cs="Calibri"/>
          <w:sz w:val="28"/>
          <w:szCs w:val="28"/>
          <w:lang w:val="en-GB"/>
        </w:rPr>
        <w:t xml:space="preserve"> / 3</w:t>
      </w:r>
      <w:r w:rsidR="0059639D">
        <w:rPr>
          <w:rFonts w:ascii="Calibri" w:hAnsi="Calibri" w:cs="Calibri"/>
          <w:sz w:val="28"/>
          <w:szCs w:val="28"/>
          <w:lang w:val="en-GB"/>
        </w:rPr>
        <w:t xml:space="preserve"> </w:t>
      </w:r>
    </w:p>
    <w:p w14:paraId="095D5BA0" w14:textId="77777777" w:rsidR="00F222F5" w:rsidRDefault="009C1633" w:rsidP="009C1633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 xml:space="preserve"> </w:t>
      </w:r>
      <w:r w:rsidR="0059639D">
        <w:rPr>
          <w:rFonts w:ascii="Calibri" w:hAnsi="Calibri" w:cs="Calibri"/>
          <w:sz w:val="28"/>
          <w:szCs w:val="28"/>
          <w:lang w:val="en-GB"/>
        </w:rPr>
        <w:t>The bra</w:t>
      </w:r>
      <w:r w:rsidR="00F222F5">
        <w:rPr>
          <w:rFonts w:ascii="Calibri" w:hAnsi="Calibri" w:cs="Calibri"/>
          <w:sz w:val="28"/>
          <w:szCs w:val="28"/>
          <w:lang w:val="en-GB"/>
        </w:rPr>
        <w:t>ckets in wrong place.</w:t>
      </w:r>
    </w:p>
    <w:p w14:paraId="4901B23E" w14:textId="7B3B5F19" w:rsidR="00F222F5" w:rsidRDefault="00F664BB" w:rsidP="00F222F5">
      <w:pPr>
        <w:pStyle w:val="Heading2"/>
      </w:pPr>
      <w:r>
        <w:t>Exercises 5</w:t>
      </w:r>
    </w:p>
    <w:p w14:paraId="7C2294B3" w14:textId="77777777" w:rsidR="00F222F5" w:rsidRPr="00F222F5" w:rsidRDefault="00F222F5" w:rsidP="00F222F5"/>
    <w:p w14:paraId="2ED619F0" w14:textId="77777777" w:rsidR="00DE3A98" w:rsidRDefault="00DE3A98" w:rsidP="00DE3A9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Consider the following code:</w:t>
      </w:r>
    </w:p>
    <w:p w14:paraId="66ADC821" w14:textId="77777777" w:rsidR="00DE3A98" w:rsidRDefault="00DE3A98" w:rsidP="00DE3A9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x = 19.93</w:t>
      </w:r>
    </w:p>
    <w:p w14:paraId="33E37FD1" w14:textId="77777777" w:rsidR="00DE3A98" w:rsidRDefault="00DE3A98" w:rsidP="00DE3A9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y = 20.00</w:t>
      </w:r>
    </w:p>
    <w:p w14:paraId="39AB48FF" w14:textId="77777777" w:rsidR="00DE3A98" w:rsidRDefault="00DE3A98" w:rsidP="00DE3A9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z = y – x</w:t>
      </w:r>
    </w:p>
    <w:p w14:paraId="7B1C30D4" w14:textId="77777777" w:rsidR="00DE3A98" w:rsidRDefault="00DE3A98" w:rsidP="00DE3A9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print(z)</w:t>
      </w:r>
    </w:p>
    <w:p w14:paraId="038A3F30" w14:textId="77777777" w:rsidR="00DE3A98" w:rsidRDefault="00DE3A98" w:rsidP="00DE3A9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The output is 0.0700000000028 Why is that so?</w:t>
      </w:r>
    </w:p>
    <w:p w14:paraId="57FED629" w14:textId="69A6C5D0" w:rsidR="009C1633" w:rsidRPr="008451E2" w:rsidRDefault="00DE3A98" w:rsidP="00DE3A98">
      <w:r>
        <w:rPr>
          <w:rFonts w:ascii="Calibri" w:hAnsi="Calibri" w:cs="Calibri"/>
          <w:sz w:val="28"/>
          <w:szCs w:val="28"/>
          <w:lang w:val="en-GB"/>
        </w:rPr>
        <w:t>Improve the code so that the output is to two decimal places.</w:t>
      </w:r>
    </w:p>
    <w:p w14:paraId="624E7497" w14:textId="2E5D561A" w:rsidR="008451E2" w:rsidRDefault="00DE3A98" w:rsidP="004E0A9D">
      <w:r>
        <w:t>Answer ?  “%.2f”</w:t>
      </w:r>
    </w:p>
    <w:p w14:paraId="0012C03E" w14:textId="69E8C5F7" w:rsidR="00BF7945" w:rsidRDefault="00BF7945" w:rsidP="00BF7945">
      <w:pPr>
        <w:pStyle w:val="Heading2"/>
      </w:pPr>
      <w:r>
        <w:lastRenderedPageBreak/>
        <w:t>Exercises 6</w:t>
      </w:r>
    </w:p>
    <w:p w14:paraId="5F3B2E5C" w14:textId="77777777" w:rsidR="00BF7945" w:rsidRDefault="00BF7945" w:rsidP="00BF794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6. Find at least three compile-time errors:</w:t>
      </w:r>
    </w:p>
    <w:p w14:paraId="7C6E7462" w14:textId="77777777" w:rsidR="00BF7945" w:rsidRDefault="00BF7945" w:rsidP="00BF794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 xml:space="preserve">int </w:t>
      </w:r>
      <w:r w:rsidRPr="00E07994">
        <w:rPr>
          <w:rFonts w:ascii="Calibri" w:hAnsi="Calibri" w:cs="Calibri"/>
          <w:sz w:val="28"/>
          <w:szCs w:val="28"/>
          <w:highlight w:val="yellow"/>
          <w:lang w:val="en-GB"/>
        </w:rPr>
        <w:t>x</w:t>
      </w:r>
      <w:r>
        <w:rPr>
          <w:rFonts w:ascii="Calibri" w:hAnsi="Calibri" w:cs="Calibri"/>
          <w:sz w:val="28"/>
          <w:szCs w:val="28"/>
          <w:lang w:val="en-GB"/>
        </w:rPr>
        <w:t xml:space="preserve"> = 2</w:t>
      </w:r>
    </w:p>
    <w:p w14:paraId="3473C232" w14:textId="77777777" w:rsidR="00BF7945" w:rsidRDefault="00BF7945" w:rsidP="00BF794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Print (x, squared is</w:t>
      </w:r>
      <w:r w:rsidRPr="00E07994">
        <w:rPr>
          <w:rFonts w:ascii="Calibri" w:hAnsi="Calibri" w:cs="Calibri"/>
          <w:sz w:val="28"/>
          <w:szCs w:val="28"/>
          <w:highlight w:val="yellow"/>
          <w:lang w:val="en-GB"/>
        </w:rPr>
        <w:t>,</w:t>
      </w:r>
      <w:r>
        <w:rPr>
          <w:rFonts w:ascii="Calibri" w:hAnsi="Calibri" w:cs="Calibri"/>
          <w:sz w:val="28"/>
          <w:szCs w:val="28"/>
          <w:lang w:val="en-GB"/>
        </w:rPr>
        <w:t xml:space="preserve"> x * x)</w:t>
      </w:r>
    </w:p>
    <w:p w14:paraId="21FF8D38" w14:textId="416F96FB" w:rsidR="00BF7945" w:rsidRDefault="00BF7945" w:rsidP="00BF7945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xcubed = x **</w:t>
      </w:r>
      <w:r w:rsidRPr="00E07994">
        <w:rPr>
          <w:rFonts w:ascii="Calibri" w:hAnsi="Calibri" w:cs="Calibri"/>
          <w:sz w:val="28"/>
          <w:szCs w:val="28"/>
          <w:highlight w:val="yellow"/>
          <w:lang w:val="en-GB"/>
        </w:rPr>
        <w:t>*</w:t>
      </w:r>
      <w:r>
        <w:rPr>
          <w:rFonts w:ascii="Calibri" w:hAnsi="Calibri" w:cs="Calibri"/>
          <w:sz w:val="28"/>
          <w:szCs w:val="28"/>
          <w:lang w:val="en-GB"/>
        </w:rPr>
        <w:t xml:space="preserve"> 3</w:t>
      </w:r>
    </w:p>
    <w:p w14:paraId="30DCCCAD" w14:textId="19B86069" w:rsidR="00B2656D" w:rsidRDefault="00E07994" w:rsidP="004E0A9D">
      <w:r>
        <w:t>when I type them in Phthon the program gives me error, whishes I highlight them.</w:t>
      </w:r>
    </w:p>
    <w:p w14:paraId="246B26FF" w14:textId="2AE339FB" w:rsidR="00E07994" w:rsidRDefault="00E07994" w:rsidP="00E07994">
      <w:pPr>
        <w:pStyle w:val="Heading2"/>
      </w:pPr>
      <w:r>
        <w:t>Exercises 7</w:t>
      </w:r>
    </w:p>
    <w:p w14:paraId="4D28BD62" w14:textId="77777777" w:rsidR="00E07994" w:rsidRDefault="00E07994" w:rsidP="00E079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7. Find two run-time errors:</w:t>
      </w:r>
    </w:p>
    <w:p w14:paraId="2EF648B2" w14:textId="77777777" w:rsidR="00E07994" w:rsidRDefault="00E07994" w:rsidP="00E079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from math import sqrt</w:t>
      </w:r>
    </w:p>
    <w:p w14:paraId="394FA450" w14:textId="77777777" w:rsidR="00E07994" w:rsidRDefault="00E07994" w:rsidP="00E079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X = 2</w:t>
      </w:r>
    </w:p>
    <w:p w14:paraId="3F5F6E20" w14:textId="77777777" w:rsidR="00E07994" w:rsidRDefault="00E07994" w:rsidP="00E079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Y = 4</w:t>
      </w:r>
    </w:p>
    <w:p w14:paraId="4B108C07" w14:textId="77777777" w:rsidR="00E07994" w:rsidRDefault="00E07994" w:rsidP="00E079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print(“The product of “, x, “</w:t>
      </w:r>
      <w:r w:rsidRPr="00E07994">
        <w:rPr>
          <w:rFonts w:ascii="Calibri" w:hAnsi="Calibri" w:cs="Calibri"/>
          <w:sz w:val="28"/>
          <w:szCs w:val="28"/>
          <w:highlight w:val="yellow"/>
          <w:lang w:val="en-GB"/>
        </w:rPr>
        <w:t>and</w:t>
      </w:r>
      <w:r>
        <w:rPr>
          <w:rFonts w:ascii="Calibri" w:hAnsi="Calibri" w:cs="Calibri"/>
          <w:sz w:val="28"/>
          <w:szCs w:val="28"/>
          <w:lang w:val="en-GB"/>
        </w:rPr>
        <w:t>”, y, “</w:t>
      </w:r>
      <w:r w:rsidRPr="00E07994">
        <w:rPr>
          <w:rFonts w:ascii="Calibri" w:hAnsi="Calibri" w:cs="Calibri"/>
          <w:sz w:val="28"/>
          <w:szCs w:val="28"/>
          <w:highlight w:val="yellow"/>
          <w:lang w:val="en-GB"/>
        </w:rPr>
        <w:t>is</w:t>
      </w:r>
      <w:r>
        <w:rPr>
          <w:rFonts w:ascii="Calibri" w:hAnsi="Calibri" w:cs="Calibri"/>
          <w:sz w:val="28"/>
          <w:szCs w:val="28"/>
          <w:lang w:val="en-GB"/>
        </w:rPr>
        <w:t>”, x + y)</w:t>
      </w:r>
    </w:p>
    <w:p w14:paraId="6A341DDC" w14:textId="54D8D08B" w:rsidR="00E07994" w:rsidRPr="00E07994" w:rsidRDefault="00E07994" w:rsidP="00E07994">
      <w:r>
        <w:rPr>
          <w:rFonts w:ascii="Calibri" w:hAnsi="Calibri" w:cs="Calibri"/>
          <w:sz w:val="28"/>
          <w:szCs w:val="28"/>
          <w:lang w:val="en-GB"/>
        </w:rPr>
        <w:t xml:space="preserve">print(“The root of their difference </w:t>
      </w:r>
      <w:r w:rsidRPr="00E07994">
        <w:rPr>
          <w:rFonts w:ascii="Calibri" w:hAnsi="Calibri" w:cs="Calibri"/>
          <w:sz w:val="28"/>
          <w:szCs w:val="28"/>
          <w:highlight w:val="yellow"/>
          <w:lang w:val="en-GB"/>
        </w:rPr>
        <w:t>is</w:t>
      </w:r>
      <w:r>
        <w:rPr>
          <w:rFonts w:ascii="Calibri" w:hAnsi="Calibri" w:cs="Calibri"/>
          <w:sz w:val="28"/>
          <w:szCs w:val="28"/>
          <w:lang w:val="en-GB"/>
        </w:rPr>
        <w:t xml:space="preserve"> “, sqrt(x – y))</w:t>
      </w:r>
    </w:p>
    <w:p w14:paraId="4801B7F8" w14:textId="131CCB58" w:rsidR="00E07994" w:rsidRDefault="00E07994" w:rsidP="00E07994">
      <w:r>
        <w:t xml:space="preserve">The got the </w:t>
      </w:r>
      <w:r w:rsidR="00AE6B37">
        <w:t>problem with</w:t>
      </w:r>
      <w:r>
        <w:t xml:space="preserve"> this error I highlight.</w:t>
      </w:r>
    </w:p>
    <w:p w14:paraId="28C962E8" w14:textId="6B2978B9" w:rsidR="00AE6B37" w:rsidRDefault="00AE6B37" w:rsidP="00AE6B37">
      <w:pPr>
        <w:pStyle w:val="Heading2"/>
      </w:pPr>
      <w:r>
        <w:t>Exercises 8</w:t>
      </w:r>
    </w:p>
    <w:p w14:paraId="310941AD" w14:textId="77777777" w:rsidR="00AE6B37" w:rsidRPr="00AE6B37" w:rsidRDefault="00AE6B37" w:rsidP="00AE6B37"/>
    <w:p w14:paraId="3485C674" w14:textId="77777777" w:rsidR="00AE6B37" w:rsidRDefault="00AE6B37" w:rsidP="00AE6B3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Write statements to prompt user for their name and age</w:t>
      </w:r>
    </w:p>
    <w:p w14:paraId="0B1B2664" w14:textId="77777777" w:rsidR="00AE6B37" w:rsidRDefault="00AE6B37" w:rsidP="00AE6B3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Write a print statement to output:</w:t>
      </w:r>
    </w:p>
    <w:p w14:paraId="59B9C7D4" w14:textId="03D8892A" w:rsidR="00AE6B37" w:rsidRDefault="00AE6B37" w:rsidP="00AE6B37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Hello ____, next year you will be ____ years old!</w:t>
      </w:r>
    </w:p>
    <w:p w14:paraId="3A66DE24" w14:textId="77777777" w:rsidR="00AE6B37" w:rsidRDefault="00AE6B37" w:rsidP="00AE6B37">
      <w:pPr>
        <w:rPr>
          <w:noProof/>
          <w:lang w:val="en-GB" w:eastAsia="en-GB"/>
        </w:rPr>
      </w:pPr>
      <w:r>
        <w:rPr>
          <w:rFonts w:ascii="Calibri" w:hAnsi="Calibri" w:cs="Calibri"/>
          <w:sz w:val="28"/>
          <w:szCs w:val="28"/>
          <w:lang w:val="en-GB"/>
        </w:rPr>
        <w:t xml:space="preserve">Answer: </w:t>
      </w:r>
    </w:p>
    <w:p w14:paraId="2512C815" w14:textId="7F7B5B34" w:rsidR="00AE6B37" w:rsidRDefault="00AE6B37" w:rsidP="00AE6B37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CF0D46D" wp14:editId="3A9916BD">
            <wp:extent cx="4645152" cy="1042671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28" t="17271" r="45939" b="64439"/>
                    <a:stretch/>
                  </pic:blipFill>
                  <pic:spPr bwMode="auto">
                    <a:xfrm>
                      <a:off x="0" y="0"/>
                      <a:ext cx="4684413" cy="105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88DAD" w14:textId="01F8D43C" w:rsidR="00AE6B37" w:rsidRDefault="00AE6B37" w:rsidP="00AE6B37">
      <w:pPr>
        <w:pStyle w:val="Heading2"/>
      </w:pPr>
    </w:p>
    <w:p w14:paraId="45AB82FA" w14:textId="79D31769" w:rsidR="00AE6B37" w:rsidRDefault="00AE6B37" w:rsidP="00AE6B37">
      <w:pPr>
        <w:pStyle w:val="Heading2"/>
      </w:pPr>
    </w:p>
    <w:p w14:paraId="7565B5C9" w14:textId="2AA9CF5A" w:rsidR="00AE6B37" w:rsidRDefault="00AE6B37" w:rsidP="00AE6B37">
      <w:pPr>
        <w:pStyle w:val="Heading2"/>
      </w:pPr>
    </w:p>
    <w:p w14:paraId="5062A05C" w14:textId="3F4901EE" w:rsidR="00AE6B37" w:rsidRDefault="00AE6B37" w:rsidP="00AE6B37">
      <w:pPr>
        <w:pStyle w:val="Heading2"/>
      </w:pPr>
    </w:p>
    <w:p w14:paraId="6359501C" w14:textId="7DC0E4A5" w:rsidR="00AE6B37" w:rsidRDefault="00AE6B37" w:rsidP="00AE6B37">
      <w:pPr>
        <w:pStyle w:val="Heading2"/>
      </w:pPr>
      <w:r>
        <w:t>Exercises 9</w:t>
      </w:r>
    </w:p>
    <w:p w14:paraId="12E0D2AD" w14:textId="582FBD0E" w:rsidR="00AE6B37" w:rsidRPr="00AE6B37" w:rsidRDefault="00AE6B37" w:rsidP="00AE6B37"/>
    <w:p w14:paraId="2BDDB796" w14:textId="5EA8DD9D" w:rsidR="00AE6B37" w:rsidRDefault="00AE6B37" w:rsidP="00AE6B3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Given that radius is 2 and area is calculated as 12.5678, use string format</w:t>
      </w:r>
    </w:p>
    <w:p w14:paraId="73D8AF1C" w14:textId="3BDC0B26" w:rsidR="00AE6B37" w:rsidRDefault="00AE6B37" w:rsidP="00AE6B3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operators to print the values of the variables radius and area so that the</w:t>
      </w:r>
    </w:p>
    <w:p w14:paraId="7D4A4D55" w14:textId="5FF8F213" w:rsidR="00AE6B37" w:rsidRDefault="00AE6B37" w:rsidP="00AE6B3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output looks like this</w:t>
      </w:r>
    </w:p>
    <w:p w14:paraId="7B463AA0" w14:textId="46DBA91D" w:rsidR="00AE6B37" w:rsidRDefault="00AE6B37" w:rsidP="00AE6B3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Radius is: 2</w:t>
      </w:r>
    </w:p>
    <w:p w14:paraId="4D311D2E" w14:textId="6758D3D1" w:rsidR="00AE6B37" w:rsidRDefault="00AE6B37" w:rsidP="00AE6B37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Area is: 12.57</w:t>
      </w:r>
    </w:p>
    <w:p w14:paraId="6ED62BA3" w14:textId="5F491953" w:rsidR="00AE6B37" w:rsidRDefault="00AE6B37" w:rsidP="00AE6B37">
      <w:pPr>
        <w:rPr>
          <w:noProof/>
          <w:lang w:val="en-GB" w:eastAsia="en-GB"/>
        </w:rPr>
      </w:pPr>
    </w:p>
    <w:p w14:paraId="7BF532FF" w14:textId="752C139B" w:rsidR="00AE6B37" w:rsidRPr="00AE6B37" w:rsidRDefault="00AE6B37" w:rsidP="00AE6B37">
      <w:r>
        <w:rPr>
          <w:noProof/>
          <w:lang w:val="en-GB" w:eastAsia="en-GB"/>
        </w:rPr>
        <w:drawing>
          <wp:inline distT="0" distB="0" distL="0" distR="0" wp14:anchorId="609DC1FA" wp14:editId="2A7AA789">
            <wp:extent cx="4608576" cy="1544919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15" t="18291" r="51639" b="57724"/>
                    <a:stretch/>
                  </pic:blipFill>
                  <pic:spPr bwMode="auto">
                    <a:xfrm>
                      <a:off x="0" y="0"/>
                      <a:ext cx="4631528" cy="155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851BA" w14:textId="719ADA27" w:rsidR="00AE6B37" w:rsidRDefault="00AE6B37" w:rsidP="00AE6B37">
      <w:r>
        <w:t xml:space="preserve">      </w:t>
      </w:r>
    </w:p>
    <w:p w14:paraId="1649F798" w14:textId="5D90FA85" w:rsidR="00AE6B37" w:rsidRDefault="00AE6B37" w:rsidP="00AE6B37">
      <w:pPr>
        <w:pStyle w:val="Heading2"/>
      </w:pPr>
      <w:r>
        <w:t xml:space="preserve">Exercises 10 </w:t>
      </w:r>
    </w:p>
    <w:p w14:paraId="2056A578" w14:textId="3D831F8A" w:rsidR="003C4928" w:rsidRDefault="003C4928" w:rsidP="003C4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What are the values of the following expressions, assuming that p is 17 and</w:t>
      </w:r>
    </w:p>
    <w:p w14:paraId="3716B2E1" w14:textId="7A8ADAB6" w:rsidR="003C4928" w:rsidRDefault="003C4928" w:rsidP="003C4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q is 18?</w:t>
      </w:r>
    </w:p>
    <w:p w14:paraId="7CD923BF" w14:textId="4AB3BEE0" w:rsidR="003C4928" w:rsidRDefault="003C4928" w:rsidP="003C4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a. p // 10 + p % 10</w:t>
      </w:r>
    </w:p>
    <w:p w14:paraId="313D5790" w14:textId="49000D17" w:rsidR="003C4928" w:rsidRDefault="003C4928" w:rsidP="003C4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b. p % 2 + q % 2</w:t>
      </w:r>
    </w:p>
    <w:p w14:paraId="19550ED9" w14:textId="79AE782B" w:rsidR="003C4928" w:rsidRDefault="003C4928" w:rsidP="003C4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c. (p + q) // 2</w:t>
      </w:r>
    </w:p>
    <w:p w14:paraId="2FD48F44" w14:textId="4F3CE685" w:rsidR="003C4928" w:rsidRDefault="003C4928" w:rsidP="003C4928">
      <w:pPr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d. (p + q) / 2.0</w:t>
      </w:r>
    </w:p>
    <w:p w14:paraId="2623AEB6" w14:textId="36F92568" w:rsidR="003C4928" w:rsidRDefault="003C4928" w:rsidP="003C4928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3088" behindDoc="1" locked="0" layoutInCell="1" allowOverlap="1" wp14:anchorId="19AA0302" wp14:editId="19422505">
            <wp:simplePos x="0" y="0"/>
            <wp:positionH relativeFrom="column">
              <wp:posOffset>1398829</wp:posOffset>
            </wp:positionH>
            <wp:positionV relativeFrom="paragraph">
              <wp:posOffset>96977</wp:posOffset>
            </wp:positionV>
            <wp:extent cx="3905885" cy="8915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4" r="38957" b="59162"/>
                    <a:stretch/>
                  </pic:blipFill>
                  <pic:spPr bwMode="auto">
                    <a:xfrm>
                      <a:off x="0" y="0"/>
                      <a:ext cx="390588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6468A9" w14:textId="2AE7ED26" w:rsidR="003C4928" w:rsidRPr="003C4928" w:rsidRDefault="003C4928" w:rsidP="003C4928"/>
    <w:p w14:paraId="64B768CB" w14:textId="77777777" w:rsidR="00AE6B37" w:rsidRPr="00AE6B37" w:rsidRDefault="00AE6B37" w:rsidP="00AE6B37"/>
    <w:p w14:paraId="3FF1D786" w14:textId="5890AF1F" w:rsidR="00AE6B37" w:rsidRDefault="00AE6B37" w:rsidP="00AE6B37"/>
    <w:p w14:paraId="419B0B35" w14:textId="77777777" w:rsidR="00AE6B37" w:rsidRPr="00AE6B37" w:rsidRDefault="00AE6B37" w:rsidP="00AE6B37"/>
    <w:p w14:paraId="16C4AFF0" w14:textId="77777777" w:rsidR="00AE6B37" w:rsidRDefault="00AE6B37" w:rsidP="00E07994"/>
    <w:p w14:paraId="33A66174" w14:textId="77777777" w:rsidR="00E07994" w:rsidRDefault="00E07994" w:rsidP="00E07994"/>
    <w:p w14:paraId="4B82FB2B" w14:textId="77777777" w:rsidR="00E07994" w:rsidRPr="00E07994" w:rsidRDefault="00E07994" w:rsidP="00E07994"/>
    <w:p w14:paraId="36AF6883" w14:textId="77777777" w:rsidR="00B2656D" w:rsidRDefault="00B2656D" w:rsidP="004E0A9D"/>
    <w:p w14:paraId="54C529ED" w14:textId="77777777" w:rsidR="00B2656D" w:rsidRDefault="00B2656D" w:rsidP="004E0A9D"/>
    <w:p w14:paraId="1C0157D6" w14:textId="77777777" w:rsidR="00B2656D" w:rsidRDefault="00B2656D" w:rsidP="004E0A9D"/>
    <w:p w14:paraId="3691E7B2" w14:textId="77777777" w:rsidR="00B2656D" w:rsidRDefault="00B2656D" w:rsidP="004E0A9D"/>
    <w:p w14:paraId="526770CE" w14:textId="77777777" w:rsidR="00B2656D" w:rsidRDefault="00B2656D" w:rsidP="004E0A9D"/>
    <w:p w14:paraId="7CBEED82" w14:textId="77777777" w:rsidR="00B2656D" w:rsidRDefault="00B2656D" w:rsidP="004E0A9D"/>
    <w:p w14:paraId="6E36661F" w14:textId="77777777" w:rsidR="00B2656D" w:rsidRDefault="00B2656D" w:rsidP="004E0A9D"/>
    <w:p w14:paraId="38645DC7" w14:textId="77777777" w:rsidR="00B2656D" w:rsidRDefault="00B2656D" w:rsidP="004E0A9D"/>
    <w:p w14:paraId="135E58C4" w14:textId="77777777" w:rsidR="00B2656D" w:rsidRDefault="00B2656D" w:rsidP="004E0A9D"/>
    <w:p w14:paraId="62EBF9A1" w14:textId="44DA51FC" w:rsidR="004E0A9D" w:rsidRPr="004E0A9D" w:rsidRDefault="004E0A9D" w:rsidP="004E0A9D"/>
    <w:p w14:paraId="0C6C2CD5" w14:textId="77777777" w:rsidR="00FE4316" w:rsidRPr="00FE4316" w:rsidRDefault="00FE4316" w:rsidP="00FE4316"/>
    <w:p w14:paraId="709E88E4" w14:textId="77777777" w:rsidR="00FE4316" w:rsidRDefault="00FE4316" w:rsidP="00FE4316"/>
    <w:p w14:paraId="508C98E9" w14:textId="77777777" w:rsidR="00FE4316" w:rsidRPr="00FE4316" w:rsidRDefault="00FE4316" w:rsidP="00FE4316">
      <w:pPr>
        <w:pStyle w:val="Heading2"/>
      </w:pPr>
    </w:p>
    <w:p w14:paraId="779F8E76" w14:textId="77777777" w:rsidR="005B5242" w:rsidRDefault="005B5242">
      <w:bookmarkStart w:id="15" w:name="_GoBack"/>
      <w:bookmarkEnd w:id="15"/>
    </w:p>
    <w:sectPr w:rsidR="005B5242">
      <w:headerReference w:type="default" r:id="rId20"/>
      <w:footerReference w:type="even" r:id="rId21"/>
      <w:footerReference w:type="default" r:id="rId22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319E7E" w14:textId="77777777" w:rsidR="00470613" w:rsidRDefault="00470613">
      <w:pPr>
        <w:spacing w:after="0" w:line="240" w:lineRule="auto"/>
      </w:pPr>
      <w:r>
        <w:separator/>
      </w:r>
    </w:p>
  </w:endnote>
  <w:endnote w:type="continuationSeparator" w:id="0">
    <w:p w14:paraId="286AEADD" w14:textId="77777777" w:rsidR="00470613" w:rsidRDefault="0047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GSMinchoE">
    <w:altName w:val="MS PMincho"/>
    <w:panose1 w:val="00000000000000000000"/>
    <w:charset w:val="8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f_segoe-ui_norma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7D11E" w14:textId="77777777" w:rsidR="005B5242" w:rsidRDefault="005B5242">
    <w:pPr>
      <w:jc w:val="right"/>
    </w:pPr>
  </w:p>
  <w:p w14:paraId="6F77310F" w14:textId="77777777" w:rsidR="005B5242" w:rsidRDefault="00B2656D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E68422" w:themeColor="accent3"/>
      </w:rPr>
      <w:sym w:font="Wingdings 2" w:char="F097"/>
    </w:r>
    <w:r>
      <w:t xml:space="preserve"> </w:t>
    </w:r>
  </w:p>
  <w:p w14:paraId="41508A3C" w14:textId="77777777" w:rsidR="005B5242" w:rsidRDefault="00B2656D">
    <w:pPr>
      <w:jc w:val="right"/>
    </w:pPr>
    <w:r>
      <w:rPr>
        <w:noProof/>
        <w:lang w:val="en-GB" w:eastAsia="en-GB"/>
      </w:rPr>
      <mc:AlternateContent>
        <mc:Choice Requires="wpg">
          <w:drawing>
            <wp:inline distT="0" distB="0" distL="0" distR="0" wp14:anchorId="45E54D86" wp14:editId="08DBE460">
              <wp:extent cx="2327910" cy="45085"/>
              <wp:effectExtent l="9525" t="9525" r="15240" b="12065"/>
              <wp:docPr id="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 xmlns:a14="http://schemas.microsoft.com/office/drawing/2010/main" xmlns:wp14="http://schemas.microsoft.com/office/word/2010/wordml">
          <w:pict w14:anchorId="0B6E9DD6">
            <v:group id="Group 4" style="width:183.3pt;height:3.55pt;mso-position-horizontal-relative:char;mso-position-vertical-relative:line" coordsize="3666,71" coordorigin="7606,15084" o:spid="_x0000_s1026" w14:anchorId="00F5B7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BjDwMAAP8I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DvGSBjDwMAAP8IAAAOAAAAAAAAAAAAAAAAAC4CAABkcnMvZTJv&#10;RG9jLnhtbFBLAQItABQABgAIAAAAIQDnsFmr2wAAAAMBAAAPAAAAAAAAAAAAAAAAAGkFAABkcnMv&#10;ZG93bnJldi54bWxQSwUGAAAAAAQABADzAAAAcQYAAAAA&#10;">
              <v:shapetype id="_x0000_t32" coordsize="21600,21600" o:oned="t" filled="f" o:spt="32" path="m,l21600,21600e">
                <v:path fillok="f" arrowok="t" o:connecttype="none"/>
                <o:lock v:ext="edit" shapetype="t"/>
              </v:shapetype>
              <v:shape id="AutoShape 5" style="position:absolute;left:8548;top:15084;width:2723;height:0;rotation:180;visibility:visible;mso-wrap-style:square" o:spid="_x0000_s1027" strokecolor="#438086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/>
              <v:shape id="AutoShape 6" style="position:absolute;left:7606;top:15155;width:3666;height:0;rotation:180;visibility:visible;mso-wrap-style:square" o:spid="_x0000_s1028" strokecolor="#438086" strokeweight=".2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/>
              <w10:anchorlock/>
            </v:group>
          </w:pict>
        </mc:Fallback>
      </mc:AlternateContent>
    </w:r>
  </w:p>
  <w:p w14:paraId="43D6B1D6" w14:textId="77777777" w:rsidR="005B5242" w:rsidRDefault="005B5242">
    <w:pPr>
      <w:pStyle w:val="NoSpacing"/>
      <w:rPr>
        <w:sz w:val="2"/>
        <w:szCs w:val="2"/>
      </w:rPr>
    </w:pPr>
  </w:p>
  <w:p w14:paraId="17DBC151" w14:textId="77777777" w:rsidR="005B5242" w:rsidRDefault="005B5242"/>
  <w:p w14:paraId="6F8BD81B" w14:textId="77777777" w:rsidR="005B5242" w:rsidRDefault="005B5242"/>
  <w:p w14:paraId="2613E9C1" w14:textId="77777777" w:rsidR="005B5242" w:rsidRDefault="005B5242"/>
  <w:p w14:paraId="1037B8A3" w14:textId="77777777" w:rsidR="006F6093" w:rsidRDefault="006F6093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6868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1FDAD2" w14:textId="58E42C61" w:rsidR="00B0543B" w:rsidRDefault="00B05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2DE8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B2F9378" w14:textId="77777777" w:rsidR="006F6093" w:rsidRDefault="006F609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8A0A04" w14:textId="77777777" w:rsidR="00470613" w:rsidRDefault="00470613">
      <w:pPr>
        <w:spacing w:after="0" w:line="240" w:lineRule="auto"/>
      </w:pPr>
      <w:r>
        <w:separator/>
      </w:r>
    </w:p>
  </w:footnote>
  <w:footnote w:type="continuationSeparator" w:id="0">
    <w:p w14:paraId="31B98572" w14:textId="77777777" w:rsidR="00470613" w:rsidRDefault="00470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6076B4" w:themeColor="accent1"/>
      </w:rPr>
      <w:alias w:val="Title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24F67CC" w14:textId="77777777" w:rsidR="005B5242" w:rsidRDefault="45A97D90" w:rsidP="45A97D90">
        <w:pPr>
          <w:spacing w:after="0"/>
          <w:jc w:val="center"/>
          <w:rPr>
            <w:color w:val="E4E9EF" w:themeColor="background2"/>
          </w:rPr>
        </w:pPr>
        <w:r w:rsidRPr="45A97D90">
          <w:rPr>
            <w:color w:val="6076B4" w:themeColor="accent1"/>
            <w:lang w:val="en-GB"/>
          </w:rPr>
          <w:t>Logbook for ISD</w:t>
        </w:r>
      </w:p>
    </w:sdtContent>
  </w:sdt>
  <w:p w14:paraId="0DFAE634" w14:textId="77777777" w:rsidR="005B5242" w:rsidRDefault="00B2656D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</w:rPr>
      <w:t xml:space="preserve"> </w:t>
    </w:r>
    <w:r>
      <w:rPr>
        <w:color w:val="6076B4" w:themeColor="accent1"/>
      </w:rPr>
      <w:sym w:font="Symbol" w:char="F0B7"/>
    </w:r>
  </w:p>
  <w:p w14:paraId="687C6DE0" w14:textId="77777777" w:rsidR="006F6093" w:rsidRDefault="006F609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8" type="#_x0000_t75" style="width:11.5pt;height:11.5pt" o:bullet="t">
        <v:imagedata r:id="rId1" o:title="mso972B"/>
      </v:shape>
    </w:pict>
  </w:numPicBullet>
  <w:abstractNum w:abstractNumId="0" w15:restartNumberingAfterBreak="0">
    <w:nsid w:val="FBAB8D18"/>
    <w:multiLevelType w:val="hybridMultilevel"/>
    <w:tmpl w:val="33BB6A7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3B6C90"/>
    <w:multiLevelType w:val="multilevel"/>
    <w:tmpl w:val="319EDA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474C29"/>
    <w:multiLevelType w:val="multilevel"/>
    <w:tmpl w:val="F06048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C52BB0"/>
    <w:multiLevelType w:val="multilevel"/>
    <w:tmpl w:val="727699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224DC"/>
    <w:multiLevelType w:val="multilevel"/>
    <w:tmpl w:val="66AE9C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71351E"/>
    <w:multiLevelType w:val="multilevel"/>
    <w:tmpl w:val="EFFC51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81786F"/>
    <w:multiLevelType w:val="hybridMultilevel"/>
    <w:tmpl w:val="35B23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A11EE"/>
    <w:multiLevelType w:val="multilevel"/>
    <w:tmpl w:val="FC2CEA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BC41F3"/>
    <w:multiLevelType w:val="multilevel"/>
    <w:tmpl w:val="9F3A135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EB5CBB"/>
    <w:multiLevelType w:val="hybridMultilevel"/>
    <w:tmpl w:val="2676C78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E815110"/>
    <w:multiLevelType w:val="hybridMultilevel"/>
    <w:tmpl w:val="3B8CF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C6DEA"/>
    <w:multiLevelType w:val="hybridMultilevel"/>
    <w:tmpl w:val="D51A0826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CE496E"/>
    <w:multiLevelType w:val="multilevel"/>
    <w:tmpl w:val="A79C9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B42D38"/>
    <w:multiLevelType w:val="hybridMultilevel"/>
    <w:tmpl w:val="35B23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C90BF7"/>
    <w:multiLevelType w:val="hybridMultilevel"/>
    <w:tmpl w:val="62FA94CA"/>
    <w:lvl w:ilvl="0" w:tplc="0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6C65007"/>
    <w:multiLevelType w:val="multilevel"/>
    <w:tmpl w:val="078287F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335027"/>
    <w:multiLevelType w:val="multilevel"/>
    <w:tmpl w:val="5B16DD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16"/>
  </w:num>
  <w:num w:numId="7">
    <w:abstractNumId w:val="3"/>
  </w:num>
  <w:num w:numId="8">
    <w:abstractNumId w:val="5"/>
  </w:num>
  <w:num w:numId="9">
    <w:abstractNumId w:val="15"/>
  </w:num>
  <w:num w:numId="10">
    <w:abstractNumId w:val="8"/>
  </w:num>
  <w:num w:numId="11">
    <w:abstractNumId w:val="0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3"/>
  </w:num>
  <w:num w:numId="15">
    <w:abstractNumId w:val="10"/>
  </w:num>
  <w:num w:numId="16">
    <w:abstractNumId w:val="11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activeWritingStyle w:appName="MSWord" w:lang="en-GB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8E4"/>
    <w:rsid w:val="000B5AFB"/>
    <w:rsid w:val="000E4F9F"/>
    <w:rsid w:val="00183BEF"/>
    <w:rsid w:val="002F6CEA"/>
    <w:rsid w:val="003706E4"/>
    <w:rsid w:val="003C4928"/>
    <w:rsid w:val="00404255"/>
    <w:rsid w:val="00470613"/>
    <w:rsid w:val="00490E06"/>
    <w:rsid w:val="004E0A9D"/>
    <w:rsid w:val="0052723A"/>
    <w:rsid w:val="0059639D"/>
    <w:rsid w:val="005B5242"/>
    <w:rsid w:val="005C6054"/>
    <w:rsid w:val="006F6093"/>
    <w:rsid w:val="007A5A6B"/>
    <w:rsid w:val="008451E2"/>
    <w:rsid w:val="00884168"/>
    <w:rsid w:val="009C1633"/>
    <w:rsid w:val="00A42DE8"/>
    <w:rsid w:val="00A44EF7"/>
    <w:rsid w:val="00A8516E"/>
    <w:rsid w:val="00AE6B37"/>
    <w:rsid w:val="00B0543B"/>
    <w:rsid w:val="00B2656D"/>
    <w:rsid w:val="00B55247"/>
    <w:rsid w:val="00BF7945"/>
    <w:rsid w:val="00C66C27"/>
    <w:rsid w:val="00D948E4"/>
    <w:rsid w:val="00DE3A98"/>
    <w:rsid w:val="00E07994"/>
    <w:rsid w:val="00F15193"/>
    <w:rsid w:val="00F222F5"/>
    <w:rsid w:val="00F664BB"/>
    <w:rsid w:val="00FC4711"/>
    <w:rsid w:val="00FE4316"/>
    <w:rsid w:val="45A9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BEF1B"/>
  <w15:docId w15:val="{38708B1D-7238-43B7-9A38-BE1138083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auto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6076B4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1">
    <w:name w:val="toc 1"/>
    <w:basedOn w:val="Normal"/>
    <w:next w:val="Normal"/>
    <w:autoRedefine/>
    <w:uiPriority w:val="39"/>
    <w:unhideWhenUsed/>
    <w:rsid w:val="00FE43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431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E4316"/>
    <w:rPr>
      <w:color w:val="3399FF" w:themeColor="hyperlink"/>
      <w:u w:val="single"/>
    </w:rPr>
  </w:style>
  <w:style w:type="paragraph" w:customStyle="1" w:styleId="paragraph">
    <w:name w:val="paragraph"/>
    <w:basedOn w:val="Normal"/>
    <w:rsid w:val="00FC47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1">
    <w:name w:val="normaltextrun1"/>
    <w:basedOn w:val="DefaultParagraphFont"/>
    <w:rsid w:val="00FC4711"/>
  </w:style>
  <w:style w:type="character" w:customStyle="1" w:styleId="eop">
    <w:name w:val="eop"/>
    <w:basedOn w:val="DefaultParagraphFont"/>
    <w:rsid w:val="00FC4711"/>
  </w:style>
  <w:style w:type="character" w:customStyle="1" w:styleId="contextualspellingandgrammarerror">
    <w:name w:val="contextualspellingandgrammarerror"/>
    <w:basedOn w:val="DefaultParagraphFont"/>
    <w:rsid w:val="00FC4711"/>
  </w:style>
  <w:style w:type="paragraph" w:customStyle="1" w:styleId="Default">
    <w:name w:val="Default"/>
    <w:rsid w:val="005C60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0E4F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4F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4F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4F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4F9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1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3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53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230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93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29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32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211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46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none" w:sz="0" w:space="0" w:color="auto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739597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557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2921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020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8631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80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1759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73159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1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2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62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899137">
                              <w:marLeft w:val="15"/>
                              <w:marRight w:val="19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23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16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14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630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8509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0739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67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806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2415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097842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384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2392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2352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927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7574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0603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5059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single" w:sz="6" w:space="15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94368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6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7582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4431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01461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61182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78453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16781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50899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4919545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520137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4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3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0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509915">
                              <w:marLeft w:val="15"/>
                              <w:marRight w:val="19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70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85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40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23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0291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955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91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8535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9155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401972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1134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33120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6832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1315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73518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59428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single" w:sz="6" w:space="15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44940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6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360863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3692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54609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90016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37564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010173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998097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286971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352092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12468744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644017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3436845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4523641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50123971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4283339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9601901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48512216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4138426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1057635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9899387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890540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8068715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1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62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73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058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71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12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720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734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16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none" w:sz="0" w:space="0" w:color="auto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724793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4573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0615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847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2269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4548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36288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95685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99589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7289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242781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596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6010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1802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7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0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24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2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12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860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14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049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976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753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none" w:sz="0" w:space="0" w:color="auto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637300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6307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6415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964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69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06673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77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41691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14090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11201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41102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18784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557804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76662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147766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377530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8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6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78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947552">
                              <w:marLeft w:val="15"/>
                              <w:marRight w:val="19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10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647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1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9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99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1272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7922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0548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925039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7596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2646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3173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9215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4293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53752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9955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single" w:sz="6" w:space="15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4594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6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4175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0716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977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55609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818946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15730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125223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5729108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6117595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103981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0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7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07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40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74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55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248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029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432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703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none" w:sz="0" w:space="0" w:color="auto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603615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605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946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631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2943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906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3763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100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515152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188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91134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767410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32319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3577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6223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7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uechr\AppData\Roaming\Microsoft\Templates\Executive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EFE3A249C49402D8146BCDE1E9E73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DE59C-0AC2-46C6-99CC-742A4DA9C771}"/>
      </w:docPartPr>
      <w:docPartBody>
        <w:p w:rsidR="002905C9" w:rsidRDefault="00922753">
          <w:pPr>
            <w:pStyle w:val="7EFE3A249C49402D8146BCDE1E9E737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FD075DB053E947D2A075D7847F3335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EDEAF-ECD8-4954-A30A-5FDD4C3D1C66}"/>
      </w:docPartPr>
      <w:docPartBody>
        <w:p w:rsidR="002905C9" w:rsidRDefault="00922753">
          <w:pPr>
            <w:pStyle w:val="FD075DB053E947D2A075D7847F33352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GSMinchoE">
    <w:altName w:val="MS PMincho"/>
    <w:panose1 w:val="00000000000000000000"/>
    <w:charset w:val="8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f_segoe-ui_norma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5C9"/>
    <w:rsid w:val="002905C9"/>
    <w:rsid w:val="00541495"/>
    <w:rsid w:val="00592921"/>
    <w:rsid w:val="00922753"/>
    <w:rsid w:val="0095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5B9BD5" w:themeColor="accent1"/>
      <w:sz w:val="32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4546A" w:themeColor="text2"/>
      <w:sz w:val="28"/>
      <w:szCs w:val="26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FE3A249C49402D8146BCDE1E9E7370">
    <w:name w:val="7EFE3A249C49402D8146BCDE1E9E7370"/>
  </w:style>
  <w:style w:type="paragraph" w:customStyle="1" w:styleId="FD075DB053E947D2A075D7847F333524">
    <w:name w:val="FD075DB053E947D2A075D7847F333524"/>
  </w:style>
  <w:style w:type="paragraph" w:customStyle="1" w:styleId="C7F0B802C62B49D1BAAE6A3F65153BDC">
    <w:name w:val="C7F0B802C62B49D1BAAE6A3F65153BDC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i/>
      <w:color w:val="5B9BD5" w:themeColor="accent1"/>
      <w:sz w:val="32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4546A" w:themeColor="text2"/>
      <w:sz w:val="28"/>
      <w:szCs w:val="26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  <w:caps/>
      <w:color w:val="44546A" w:themeColor="text2"/>
      <w:lang w:val="en-US" w:eastAsia="en-US"/>
    </w:rPr>
  </w:style>
  <w:style w:type="paragraph" w:customStyle="1" w:styleId="E56D14F9A64A47C48387FFA4FD88B428">
    <w:name w:val="E56D14F9A64A47C48387FFA4FD88B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3CA12-5842-482C-AF8F-1352C3F1AC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39C01248-6876-4EF1-BDC1-2B9D88A36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</Template>
  <TotalTime>0</TotalTime>
  <Pages>19</Pages>
  <Words>1283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Logbook for ISD</vt:lpstr>
    </vt:vector>
  </TitlesOfParts>
  <Company>Microsoft</Company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Logbook for ISD</dc:title>
  <dc:subject>Issa Alhashi    ID No 21388970</dc:subject>
  <dc:creator>Christian Sauer</dc:creator>
  <cp:lastModifiedBy>Issa Alhashi</cp:lastModifiedBy>
  <cp:revision>2</cp:revision>
  <cp:lastPrinted>2009-08-05T20:41:00Z</cp:lastPrinted>
  <dcterms:created xsi:type="dcterms:W3CDTF">2018-10-18T11:18:00Z</dcterms:created>
  <dcterms:modified xsi:type="dcterms:W3CDTF">2018-10-18T11:18:00Z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